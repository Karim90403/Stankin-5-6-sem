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87751184" w:displacedByCustomXml="next"/>
    <w:sdt>
      <w:sdtPr>
        <w:rPr>
          <w:b/>
          <w:bCs/>
          <w:szCs w:val="28"/>
        </w:rPr>
        <w:id w:val="-997267845"/>
        <w:docPartObj>
          <w:docPartGallery w:val="Cover Pages"/>
          <w:docPartUnique/>
        </w:docPartObj>
      </w:sdtPr>
      <w:sdtEndPr>
        <w:rPr>
          <w:b w:val="0"/>
          <w:bCs w:val="0"/>
          <w:szCs w:val="22"/>
        </w:rPr>
      </w:sdtEndPr>
      <w:sdtContent>
        <w:p w14:paraId="73824198" w14:textId="77777777" w:rsidR="00745784" w:rsidRPr="006C2F3E" w:rsidRDefault="00745784" w:rsidP="00FA24CC">
          <w:pPr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noProof/>
              <w:sz w:val="24"/>
              <w:szCs w:val="24"/>
              <w:lang w:eastAsia="ru-RU"/>
            </w:rPr>
            <w:drawing>
              <wp:inline distT="0" distB="0" distL="0" distR="0" wp14:anchorId="16F7712A" wp14:editId="2DBD0EF5">
                <wp:extent cx="1485900" cy="847725"/>
                <wp:effectExtent l="0" t="0" r="0" b="9525"/>
                <wp:docPr id="6" name="Рисунок 6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8590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71B4C24" w14:textId="77777777" w:rsidR="00745784" w:rsidRPr="006C2F3E" w:rsidRDefault="00745784" w:rsidP="00FA24CC">
          <w:pPr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>МИНОБОРНАУКИ РОССИИ</w:t>
          </w:r>
        </w:p>
        <w:p w14:paraId="1D44FEE3" w14:textId="77777777" w:rsidR="00745784" w:rsidRPr="006C2F3E" w:rsidRDefault="00745784" w:rsidP="00FA24CC">
          <w:pPr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>федеральное государственное бюджетное образовательное учреждение</w:t>
          </w:r>
        </w:p>
        <w:p w14:paraId="7AF2FCF7" w14:textId="77777777" w:rsidR="00745784" w:rsidRPr="006C2F3E" w:rsidRDefault="00745784" w:rsidP="00FA24CC">
          <w:pPr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>высшего образования</w:t>
          </w:r>
        </w:p>
        <w:p w14:paraId="56DF79E7" w14:textId="77777777" w:rsidR="00745784" w:rsidRPr="006C2F3E" w:rsidRDefault="00745784" w:rsidP="00FA24CC">
          <w:pPr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14:paraId="56547B97" w14:textId="77777777" w:rsidR="00745784" w:rsidRPr="006C2F3E" w:rsidRDefault="00745784" w:rsidP="00FA24CC">
          <w:pPr>
            <w:pBdr>
              <w:bottom w:val="single" w:sz="4" w:space="1" w:color="auto"/>
            </w:pBdr>
            <w:ind w:firstLine="0"/>
            <w:jc w:val="center"/>
            <w:rPr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>(ФГБОУ ВО «МГТУ «СТАНКИН»)</w:t>
          </w:r>
        </w:p>
        <w:p w14:paraId="0216468C" w14:textId="77777777" w:rsidR="00745784" w:rsidRPr="006C2F3E" w:rsidRDefault="00745784" w:rsidP="00FA24CC">
          <w:pPr>
            <w:rPr>
              <w:i/>
              <w:sz w:val="24"/>
              <w:szCs w:val="24"/>
            </w:rPr>
          </w:pPr>
        </w:p>
        <w:tbl>
          <w:tblPr>
            <w:tblW w:w="9498" w:type="dxa"/>
            <w:tblLook w:val="04A0" w:firstRow="1" w:lastRow="0" w:firstColumn="1" w:lastColumn="0" w:noHBand="0" w:noVBand="1"/>
          </w:tblPr>
          <w:tblGrid>
            <w:gridCol w:w="4639"/>
            <w:gridCol w:w="4859"/>
          </w:tblGrid>
          <w:tr w:rsidR="00745784" w:rsidRPr="006C2F3E" w14:paraId="79C95460" w14:textId="77777777" w:rsidTr="00FA24CC">
            <w:tc>
              <w:tcPr>
                <w:tcW w:w="4639" w:type="dxa"/>
                <w:hideMark/>
              </w:tcPr>
              <w:p w14:paraId="2B9D118C" w14:textId="77777777" w:rsidR="00745784" w:rsidRPr="006C2F3E" w:rsidRDefault="00745784" w:rsidP="00FA24CC">
                <w:pPr>
                  <w:ind w:firstLine="0"/>
                  <w:jc w:val="left"/>
                  <w:rPr>
                    <w:sz w:val="24"/>
                    <w:szCs w:val="24"/>
                  </w:rPr>
                </w:pPr>
                <w:r w:rsidRPr="006C2F3E">
                  <w:rPr>
                    <w:b/>
                    <w:bCs/>
                    <w:sz w:val="24"/>
                    <w:szCs w:val="24"/>
                  </w:rPr>
                  <w:t xml:space="preserve">Институт </w:t>
                </w:r>
                <w:r w:rsidRPr="006C2F3E">
                  <w:rPr>
                    <w:sz w:val="24"/>
                    <w:szCs w:val="24"/>
                  </w:rPr>
                  <w:br/>
                </w:r>
                <w:r w:rsidRPr="006C2F3E">
                  <w:rPr>
                    <w:b/>
                    <w:bCs/>
                    <w:sz w:val="24"/>
                    <w:szCs w:val="24"/>
                  </w:rPr>
                  <w:t xml:space="preserve">информационных </w:t>
                </w:r>
                <w:r w:rsidRPr="006C2F3E">
                  <w:rPr>
                    <w:sz w:val="24"/>
                    <w:szCs w:val="24"/>
                  </w:rPr>
                  <w:br/>
                </w:r>
                <w:r w:rsidRPr="006C2F3E">
                  <w:rPr>
                    <w:b/>
                    <w:bCs/>
                    <w:sz w:val="24"/>
                    <w:szCs w:val="24"/>
                  </w:rPr>
                  <w:t>технологий</w:t>
                </w:r>
              </w:p>
            </w:tc>
            <w:tc>
              <w:tcPr>
                <w:tcW w:w="4859" w:type="dxa"/>
                <w:hideMark/>
              </w:tcPr>
              <w:p w14:paraId="43B6F38A" w14:textId="77777777" w:rsidR="00745784" w:rsidRPr="006C2F3E" w:rsidRDefault="00745784" w:rsidP="00FA24CC">
                <w:pPr>
                  <w:ind w:left="1213" w:firstLine="0"/>
                  <w:jc w:val="left"/>
                  <w:rPr>
                    <w:b/>
                    <w:bCs/>
                    <w:sz w:val="24"/>
                    <w:szCs w:val="24"/>
                  </w:rPr>
                </w:pPr>
                <w:r w:rsidRPr="006C2F3E">
                  <w:rPr>
                    <w:b/>
                    <w:bCs/>
                    <w:sz w:val="24"/>
                    <w:szCs w:val="24"/>
                  </w:rPr>
                  <w:t>Кафедра</w:t>
                </w:r>
              </w:p>
              <w:p w14:paraId="5CA9D125" w14:textId="77777777" w:rsidR="00745784" w:rsidRPr="006C2F3E" w:rsidRDefault="00745784" w:rsidP="00FA24CC">
                <w:pPr>
                  <w:ind w:left="1213" w:firstLine="0"/>
                  <w:jc w:val="left"/>
                  <w:rPr>
                    <w:i/>
                    <w:iCs/>
                    <w:sz w:val="24"/>
                    <w:szCs w:val="24"/>
                  </w:rPr>
                </w:pPr>
                <w:r w:rsidRPr="006C2F3E">
                  <w:rPr>
                    <w:b/>
                    <w:bCs/>
                    <w:sz w:val="24"/>
                    <w:szCs w:val="24"/>
                  </w:rPr>
                  <w:t>информационных  систем</w:t>
                </w:r>
              </w:p>
            </w:tc>
          </w:tr>
        </w:tbl>
        <w:p w14:paraId="3BB6E235" w14:textId="77777777" w:rsidR="00745784" w:rsidRPr="006C2F3E" w:rsidRDefault="00745784" w:rsidP="00FA24CC">
          <w:pPr>
            <w:rPr>
              <w:i/>
              <w:sz w:val="24"/>
              <w:szCs w:val="24"/>
            </w:rPr>
          </w:pPr>
        </w:p>
        <w:p w14:paraId="7210E47E" w14:textId="77777777" w:rsidR="00745784" w:rsidRDefault="00745784" w:rsidP="00FA24CC">
          <w:pPr>
            <w:rPr>
              <w:i/>
              <w:sz w:val="24"/>
              <w:szCs w:val="24"/>
            </w:rPr>
          </w:pPr>
        </w:p>
        <w:p w14:paraId="0D1A9C6E" w14:textId="77777777" w:rsidR="006C2F3E" w:rsidRDefault="006C2F3E" w:rsidP="00FA24CC">
          <w:pPr>
            <w:rPr>
              <w:i/>
              <w:sz w:val="24"/>
              <w:szCs w:val="24"/>
            </w:rPr>
          </w:pPr>
        </w:p>
        <w:p w14:paraId="50EFD5BE" w14:textId="77777777" w:rsidR="006C2F3E" w:rsidRPr="006C2F3E" w:rsidRDefault="006C2F3E" w:rsidP="00FA24CC">
          <w:pPr>
            <w:rPr>
              <w:i/>
              <w:sz w:val="24"/>
              <w:szCs w:val="24"/>
            </w:rPr>
          </w:pPr>
        </w:p>
        <w:p w14:paraId="1BE7B331" w14:textId="77777777" w:rsidR="00745784" w:rsidRPr="006C2F3E" w:rsidRDefault="00745784" w:rsidP="00FA24CC">
          <w:pPr>
            <w:spacing w:before="200"/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>Основная образовательная программа 09.03.02</w:t>
          </w:r>
          <w:r w:rsidRPr="006C2F3E">
            <w:rPr>
              <w:b/>
              <w:bCs/>
              <w:sz w:val="24"/>
              <w:szCs w:val="24"/>
            </w:rPr>
            <w:br/>
            <w:t>«Информационные системы и технологии»</w:t>
          </w:r>
        </w:p>
        <w:p w14:paraId="22D2181F" w14:textId="77777777" w:rsidR="00745784" w:rsidRPr="006C2F3E" w:rsidRDefault="00745784" w:rsidP="00FA24CC">
          <w:pPr>
            <w:spacing w:before="200"/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>Отчет по дисциплине «</w:t>
          </w:r>
          <w:r w:rsidR="004F6900">
            <w:rPr>
              <w:rFonts w:eastAsia="Times New Roman" w:cs="Times New Roman"/>
              <w:b/>
              <w:sz w:val="24"/>
              <w:szCs w:val="24"/>
            </w:rPr>
            <w:t>Интеллектуальные и экспертные системы</w:t>
          </w:r>
          <w:r w:rsidRPr="006C2F3E">
            <w:rPr>
              <w:b/>
              <w:bCs/>
              <w:sz w:val="24"/>
              <w:szCs w:val="24"/>
            </w:rPr>
            <w:t>»</w:t>
          </w:r>
        </w:p>
        <w:p w14:paraId="70F43560" w14:textId="3DF3488B" w:rsidR="00745784" w:rsidRPr="00FA24CC" w:rsidRDefault="00745784" w:rsidP="00FA24CC">
          <w:pPr>
            <w:spacing w:before="200"/>
            <w:ind w:firstLine="0"/>
            <w:jc w:val="center"/>
            <w:rPr>
              <w:b/>
              <w:bCs/>
              <w:sz w:val="24"/>
              <w:szCs w:val="24"/>
            </w:rPr>
          </w:pPr>
          <w:r w:rsidRPr="006C2F3E">
            <w:rPr>
              <w:b/>
              <w:bCs/>
              <w:sz w:val="24"/>
              <w:szCs w:val="24"/>
            </w:rPr>
            <w:t xml:space="preserve">по лабораторной работе № </w:t>
          </w:r>
          <w:r w:rsidR="00E04E12">
            <w:rPr>
              <w:b/>
              <w:bCs/>
              <w:sz w:val="24"/>
              <w:szCs w:val="24"/>
            </w:rPr>
            <w:t>2</w:t>
          </w:r>
          <w:r w:rsidR="004F6900">
            <w:rPr>
              <w:b/>
              <w:bCs/>
              <w:sz w:val="24"/>
              <w:szCs w:val="24"/>
            </w:rPr>
            <w:t xml:space="preserve"> </w:t>
          </w:r>
        </w:p>
        <w:p w14:paraId="63B09517" w14:textId="1E7C7938" w:rsidR="00745784" w:rsidRDefault="00745784" w:rsidP="006C2F3E">
          <w:pPr>
            <w:ind w:firstLine="0"/>
            <w:jc w:val="center"/>
            <w:rPr>
              <w:b/>
              <w:sz w:val="24"/>
              <w:szCs w:val="24"/>
            </w:rPr>
          </w:pPr>
          <w:r w:rsidRPr="006C2F3E">
            <w:rPr>
              <w:b/>
              <w:sz w:val="24"/>
              <w:szCs w:val="24"/>
            </w:rPr>
            <w:t>по теме: «</w:t>
          </w:r>
          <w:r w:rsidR="00E04E12" w:rsidRPr="00E04E12">
            <w:rPr>
              <w:b/>
              <w:sz w:val="24"/>
              <w:szCs w:val="24"/>
            </w:rPr>
            <w:t>Работа со списками в среде SWI-Prolog</w:t>
          </w:r>
          <w:r w:rsidRPr="006C2F3E">
            <w:rPr>
              <w:b/>
              <w:sz w:val="24"/>
              <w:szCs w:val="24"/>
            </w:rPr>
            <w:t>»</w:t>
          </w:r>
        </w:p>
        <w:p w14:paraId="08547EE2" w14:textId="77777777" w:rsid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p w14:paraId="2C944A51" w14:textId="77777777" w:rsid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p w14:paraId="4FF3D154" w14:textId="77777777" w:rsid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p w14:paraId="57B25D6E" w14:textId="77777777" w:rsid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p w14:paraId="70B71D99" w14:textId="77777777" w:rsid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p w14:paraId="3BF77237" w14:textId="77777777" w:rsid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p w14:paraId="1EE576BC" w14:textId="77777777" w:rsidR="006C2F3E" w:rsidRPr="006C2F3E" w:rsidRDefault="006C2F3E" w:rsidP="006C2F3E">
          <w:pPr>
            <w:ind w:firstLine="0"/>
            <w:jc w:val="center"/>
            <w:rPr>
              <w:b/>
              <w:sz w:val="24"/>
              <w:szCs w:val="24"/>
            </w:rPr>
          </w:pPr>
        </w:p>
        <w:tbl>
          <w:tblPr>
            <w:tblStyle w:val="ad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6395"/>
            <w:gridCol w:w="2960"/>
          </w:tblGrid>
          <w:tr w:rsidR="00745784" w:rsidRPr="006C2F3E" w14:paraId="36C8AE44" w14:textId="77777777" w:rsidTr="00FA24CC">
            <w:trPr>
              <w:jc w:val="center"/>
            </w:trPr>
            <w:tc>
              <w:tcPr>
                <w:tcW w:w="6805" w:type="dxa"/>
                <w:hideMark/>
              </w:tcPr>
              <w:p w14:paraId="6408BA19" w14:textId="77777777" w:rsidR="00745784" w:rsidRPr="006C2F3E" w:rsidRDefault="00745784" w:rsidP="00FA24CC">
                <w:pPr>
                  <w:spacing w:line="240" w:lineRule="auto"/>
                  <w:ind w:firstLine="0"/>
                  <w:rPr>
                    <w:sz w:val="24"/>
                    <w:szCs w:val="24"/>
                  </w:rPr>
                </w:pPr>
                <w:r w:rsidRPr="006C2F3E">
                  <w:rPr>
                    <w:sz w:val="24"/>
                    <w:szCs w:val="24"/>
                  </w:rPr>
                  <w:t>Студент</w:t>
                </w:r>
              </w:p>
              <w:p w14:paraId="3DD84CF0" w14:textId="77777777" w:rsidR="00745784" w:rsidRPr="006C2F3E" w:rsidRDefault="00745784" w:rsidP="00FA24CC">
                <w:pPr>
                  <w:spacing w:after="160" w:line="240" w:lineRule="auto"/>
                  <w:ind w:firstLine="0"/>
                  <w:rPr>
                    <w:color w:val="000000" w:themeColor="text1"/>
                    <w:sz w:val="24"/>
                    <w:szCs w:val="24"/>
                  </w:rPr>
                </w:pPr>
                <w:r w:rsidRPr="006C2F3E">
                  <w:rPr>
                    <w:sz w:val="24"/>
                    <w:szCs w:val="24"/>
                  </w:rPr>
                  <w:t>группы ИДБ-21-07</w:t>
                </w:r>
              </w:p>
            </w:tc>
            <w:tc>
              <w:tcPr>
                <w:tcW w:w="3084" w:type="dxa"/>
                <w:hideMark/>
              </w:tcPr>
              <w:p w14:paraId="2E0C76B2" w14:textId="77777777" w:rsidR="00745784" w:rsidRPr="006C2F3E" w:rsidRDefault="00745784" w:rsidP="00FA24CC">
                <w:pPr>
                  <w:spacing w:line="240" w:lineRule="auto"/>
                  <w:ind w:firstLine="0"/>
                  <w:rPr>
                    <w:color w:val="000000" w:themeColor="text1"/>
                    <w:sz w:val="24"/>
                    <w:szCs w:val="24"/>
                  </w:rPr>
                </w:pPr>
              </w:p>
              <w:p w14:paraId="2F324688" w14:textId="10D0EE35" w:rsidR="00745784" w:rsidRPr="0056035E" w:rsidRDefault="003A533E" w:rsidP="00FA24CC">
                <w:pPr>
                  <w:spacing w:line="240" w:lineRule="auto"/>
                  <w:ind w:firstLine="0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Музафаров</w:t>
                </w:r>
                <w:r w:rsidR="0056035E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К</w:t>
                </w:r>
                <w:r w:rsidR="0056035E">
                  <w:rPr>
                    <w:sz w:val="24"/>
                    <w:szCs w:val="24"/>
                  </w:rPr>
                  <w:t xml:space="preserve">. </w:t>
                </w:r>
                <w:r>
                  <w:rPr>
                    <w:sz w:val="24"/>
                    <w:szCs w:val="24"/>
                  </w:rPr>
                  <w:t>Р</w:t>
                </w:r>
                <w:r w:rsidR="0056035E">
                  <w:rPr>
                    <w:sz w:val="24"/>
                    <w:szCs w:val="24"/>
                  </w:rPr>
                  <w:t>.</w:t>
                </w:r>
              </w:p>
            </w:tc>
          </w:tr>
          <w:tr w:rsidR="00745784" w:rsidRPr="006C2F3E" w14:paraId="7C37BF6A" w14:textId="77777777" w:rsidTr="00FA24CC">
            <w:trPr>
              <w:jc w:val="center"/>
            </w:trPr>
            <w:tc>
              <w:tcPr>
                <w:tcW w:w="6805" w:type="dxa"/>
                <w:hideMark/>
              </w:tcPr>
              <w:p w14:paraId="4BD23EE5" w14:textId="77777777" w:rsidR="00745784" w:rsidRPr="006C2F3E" w:rsidRDefault="00745784" w:rsidP="00FA24CC">
                <w:pPr>
                  <w:spacing w:line="240" w:lineRule="auto"/>
                  <w:ind w:firstLine="0"/>
                  <w:rPr>
                    <w:sz w:val="24"/>
                    <w:szCs w:val="24"/>
                  </w:rPr>
                </w:pPr>
              </w:p>
            </w:tc>
            <w:tc>
              <w:tcPr>
                <w:tcW w:w="3084" w:type="dxa"/>
                <w:hideMark/>
              </w:tcPr>
              <w:p w14:paraId="5BC3A903" w14:textId="77777777" w:rsidR="00745784" w:rsidRPr="006C2F3E" w:rsidRDefault="00745784" w:rsidP="00FA24CC">
                <w:pPr>
                  <w:spacing w:line="240" w:lineRule="auto"/>
                  <w:ind w:firstLine="0"/>
                  <w:rPr>
                    <w:color w:val="FF0000"/>
                    <w:sz w:val="24"/>
                    <w:szCs w:val="24"/>
                  </w:rPr>
                </w:pPr>
              </w:p>
            </w:tc>
          </w:tr>
          <w:tr w:rsidR="00745784" w:rsidRPr="006C2F3E" w14:paraId="671DC97D" w14:textId="77777777" w:rsidTr="00FA24CC">
            <w:trPr>
              <w:jc w:val="center"/>
            </w:trPr>
            <w:tc>
              <w:tcPr>
                <w:tcW w:w="6805" w:type="dxa"/>
                <w:hideMark/>
              </w:tcPr>
              <w:p w14:paraId="01B731DC" w14:textId="77777777" w:rsidR="00745784" w:rsidRPr="006C2F3E" w:rsidRDefault="00745784" w:rsidP="00FA24CC">
                <w:pPr>
                  <w:spacing w:line="240" w:lineRule="auto"/>
                  <w:ind w:firstLine="0"/>
                  <w:rPr>
                    <w:color w:val="000000" w:themeColor="text1"/>
                    <w:sz w:val="24"/>
                    <w:szCs w:val="24"/>
                  </w:rPr>
                </w:pPr>
                <w:r w:rsidRPr="006C2F3E">
                  <w:rPr>
                    <w:sz w:val="24"/>
                    <w:szCs w:val="24"/>
                  </w:rPr>
                  <w:t>Преподаватель</w:t>
                </w:r>
              </w:p>
            </w:tc>
            <w:tc>
              <w:tcPr>
                <w:tcW w:w="3084" w:type="dxa"/>
                <w:hideMark/>
              </w:tcPr>
              <w:p w14:paraId="6C006B35" w14:textId="77777777" w:rsidR="00745784" w:rsidRPr="006C2F3E" w:rsidRDefault="006C2F3E" w:rsidP="00FA24CC">
                <w:pPr>
                  <w:spacing w:line="240" w:lineRule="auto"/>
                  <w:ind w:firstLine="0"/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color w:val="000000" w:themeColor="text1"/>
                    <w:sz w:val="24"/>
                    <w:szCs w:val="24"/>
                  </w:rPr>
                  <w:t>Перепелкина Ю.В.</w:t>
                </w:r>
              </w:p>
            </w:tc>
          </w:tr>
          <w:bookmarkEnd w:id="0"/>
        </w:tbl>
        <w:p w14:paraId="7CC7AD47" w14:textId="77777777" w:rsidR="00745784" w:rsidRDefault="006C2F3E" w:rsidP="006C2F3E">
          <w:pPr>
            <w:spacing w:after="160" w:line="259" w:lineRule="auto"/>
            <w:ind w:firstLine="0"/>
            <w:contextualSpacing w:val="0"/>
            <w:jc w:val="left"/>
          </w:pPr>
          <w: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b/>
          <w:caps/>
          <w:color w:val="auto"/>
          <w:sz w:val="28"/>
          <w:szCs w:val="22"/>
          <w:lang w:eastAsia="en-US"/>
        </w:rPr>
        <w:id w:val="2053733511"/>
        <w:docPartObj>
          <w:docPartGallery w:val="Table of Contents"/>
          <w:docPartUnique/>
        </w:docPartObj>
      </w:sdtPr>
      <w:sdtEndPr>
        <w:rPr>
          <w:bCs/>
          <w:caps w:val="0"/>
        </w:rPr>
      </w:sdtEndPr>
      <w:sdtContent>
        <w:p w14:paraId="134F7A13" w14:textId="77777777" w:rsidR="008D54B2" w:rsidRPr="002238A8" w:rsidRDefault="008D54B2" w:rsidP="00FA24CC">
          <w:pPr>
            <w:pStyle w:val="af1"/>
            <w:spacing w:before="0" w:after="240" w:line="360" w:lineRule="auto"/>
            <w:jc w:val="center"/>
            <w:rPr>
              <w:rFonts w:ascii="Times New Roman" w:hAnsi="Times New Roman"/>
              <w:b/>
              <w:caps/>
              <w:color w:val="auto"/>
              <w:sz w:val="28"/>
            </w:rPr>
          </w:pPr>
          <w:r w:rsidRPr="002238A8">
            <w:rPr>
              <w:rFonts w:ascii="Times New Roman" w:hAnsi="Times New Roman"/>
              <w:b/>
              <w:caps/>
              <w:color w:val="auto"/>
              <w:sz w:val="28"/>
            </w:rPr>
            <w:t>Оглавление</w:t>
          </w:r>
        </w:p>
        <w:p w14:paraId="6B0AF95A" w14:textId="241ADB74" w:rsidR="002A7274" w:rsidRDefault="00E5774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r>
            <w:rPr>
              <w:caps w:val="0"/>
            </w:rPr>
            <w:fldChar w:fldCharType="begin"/>
          </w:r>
          <w: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49154950" w:history="1">
            <w:r w:rsidR="002A7274" w:rsidRPr="0074282F">
              <w:rPr>
                <w:rStyle w:val="af0"/>
                <w:noProof/>
              </w:rPr>
              <w:t>задание</w:t>
            </w:r>
            <w:r w:rsidR="002A7274">
              <w:rPr>
                <w:noProof/>
                <w:webHidden/>
              </w:rPr>
              <w:tab/>
            </w:r>
            <w:r w:rsidR="002A7274">
              <w:rPr>
                <w:noProof/>
                <w:webHidden/>
              </w:rPr>
              <w:fldChar w:fldCharType="begin"/>
            </w:r>
            <w:r w:rsidR="002A7274">
              <w:rPr>
                <w:noProof/>
                <w:webHidden/>
              </w:rPr>
              <w:instrText xml:space="preserve"> PAGEREF _Toc149154950 \h </w:instrText>
            </w:r>
            <w:r w:rsidR="002A7274">
              <w:rPr>
                <w:noProof/>
                <w:webHidden/>
              </w:rPr>
            </w:r>
            <w:r w:rsidR="002A7274">
              <w:rPr>
                <w:noProof/>
                <w:webHidden/>
              </w:rPr>
              <w:fldChar w:fldCharType="separate"/>
            </w:r>
            <w:r w:rsidR="002E716F">
              <w:rPr>
                <w:noProof/>
                <w:webHidden/>
              </w:rPr>
              <w:t>3</w:t>
            </w:r>
            <w:r w:rsidR="002A7274">
              <w:rPr>
                <w:noProof/>
                <w:webHidden/>
              </w:rPr>
              <w:fldChar w:fldCharType="end"/>
            </w:r>
          </w:hyperlink>
        </w:p>
        <w:p w14:paraId="1F0CD25B" w14:textId="6EEB15CE" w:rsidR="002A7274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149154951" w:history="1">
            <w:r w:rsidR="002A7274" w:rsidRPr="0074282F">
              <w:rPr>
                <w:rStyle w:val="af0"/>
                <w:noProof/>
              </w:rPr>
              <w:t>Введение</w:t>
            </w:r>
            <w:r w:rsidR="002A7274">
              <w:rPr>
                <w:noProof/>
                <w:webHidden/>
              </w:rPr>
              <w:tab/>
            </w:r>
            <w:r w:rsidR="002A7274">
              <w:rPr>
                <w:noProof/>
                <w:webHidden/>
              </w:rPr>
              <w:fldChar w:fldCharType="begin"/>
            </w:r>
            <w:r w:rsidR="002A7274">
              <w:rPr>
                <w:noProof/>
                <w:webHidden/>
              </w:rPr>
              <w:instrText xml:space="preserve"> PAGEREF _Toc149154951 \h </w:instrText>
            </w:r>
            <w:r w:rsidR="002A7274">
              <w:rPr>
                <w:noProof/>
                <w:webHidden/>
              </w:rPr>
            </w:r>
            <w:r w:rsidR="002A7274">
              <w:rPr>
                <w:noProof/>
                <w:webHidden/>
              </w:rPr>
              <w:fldChar w:fldCharType="separate"/>
            </w:r>
            <w:r w:rsidR="002E716F">
              <w:rPr>
                <w:noProof/>
                <w:webHidden/>
              </w:rPr>
              <w:t>5</w:t>
            </w:r>
            <w:r w:rsidR="002A7274">
              <w:rPr>
                <w:noProof/>
                <w:webHidden/>
              </w:rPr>
              <w:fldChar w:fldCharType="end"/>
            </w:r>
          </w:hyperlink>
        </w:p>
        <w:p w14:paraId="49EEACD3" w14:textId="5D4209D0" w:rsidR="002A7274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149154952" w:history="1">
            <w:r w:rsidR="002A7274" w:rsidRPr="0074282F">
              <w:rPr>
                <w:rStyle w:val="af0"/>
                <w:noProof/>
              </w:rPr>
              <w:t>описание работы</w:t>
            </w:r>
            <w:r w:rsidR="002A7274">
              <w:rPr>
                <w:noProof/>
                <w:webHidden/>
              </w:rPr>
              <w:tab/>
            </w:r>
            <w:r w:rsidR="002A7274">
              <w:rPr>
                <w:noProof/>
                <w:webHidden/>
              </w:rPr>
              <w:fldChar w:fldCharType="begin"/>
            </w:r>
            <w:r w:rsidR="002A7274">
              <w:rPr>
                <w:noProof/>
                <w:webHidden/>
              </w:rPr>
              <w:instrText xml:space="preserve"> PAGEREF _Toc149154952 \h </w:instrText>
            </w:r>
            <w:r w:rsidR="002A7274">
              <w:rPr>
                <w:noProof/>
                <w:webHidden/>
              </w:rPr>
            </w:r>
            <w:r w:rsidR="002A7274">
              <w:rPr>
                <w:noProof/>
                <w:webHidden/>
              </w:rPr>
              <w:fldChar w:fldCharType="separate"/>
            </w:r>
            <w:r w:rsidR="002E716F">
              <w:rPr>
                <w:noProof/>
                <w:webHidden/>
              </w:rPr>
              <w:t>6</w:t>
            </w:r>
            <w:r w:rsidR="002A7274">
              <w:rPr>
                <w:noProof/>
                <w:webHidden/>
              </w:rPr>
              <w:fldChar w:fldCharType="end"/>
            </w:r>
          </w:hyperlink>
        </w:p>
        <w:p w14:paraId="6468E43B" w14:textId="7AD96DCE" w:rsidR="002A7274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149154953" w:history="1">
            <w:r w:rsidR="002A7274" w:rsidRPr="0074282F">
              <w:rPr>
                <w:rStyle w:val="af0"/>
                <w:noProof/>
              </w:rPr>
              <w:t>Листинг кода</w:t>
            </w:r>
            <w:r w:rsidR="002A7274">
              <w:rPr>
                <w:noProof/>
                <w:webHidden/>
              </w:rPr>
              <w:tab/>
            </w:r>
            <w:r w:rsidR="002A7274">
              <w:rPr>
                <w:noProof/>
                <w:webHidden/>
              </w:rPr>
              <w:fldChar w:fldCharType="begin"/>
            </w:r>
            <w:r w:rsidR="002A7274">
              <w:rPr>
                <w:noProof/>
                <w:webHidden/>
              </w:rPr>
              <w:instrText xml:space="preserve"> PAGEREF _Toc149154953 \h </w:instrText>
            </w:r>
            <w:r w:rsidR="002A7274">
              <w:rPr>
                <w:noProof/>
                <w:webHidden/>
              </w:rPr>
            </w:r>
            <w:r w:rsidR="002A7274">
              <w:rPr>
                <w:noProof/>
                <w:webHidden/>
              </w:rPr>
              <w:fldChar w:fldCharType="separate"/>
            </w:r>
            <w:r w:rsidR="002E716F">
              <w:rPr>
                <w:noProof/>
                <w:webHidden/>
              </w:rPr>
              <w:t>15</w:t>
            </w:r>
            <w:r w:rsidR="002A7274">
              <w:rPr>
                <w:noProof/>
                <w:webHidden/>
              </w:rPr>
              <w:fldChar w:fldCharType="end"/>
            </w:r>
          </w:hyperlink>
        </w:p>
        <w:p w14:paraId="27089383" w14:textId="30AA28FC" w:rsidR="002A7274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149154954" w:history="1">
            <w:r w:rsidR="002A7274" w:rsidRPr="0074282F">
              <w:rPr>
                <w:rStyle w:val="af0"/>
                <w:noProof/>
              </w:rPr>
              <w:t>Выводы</w:t>
            </w:r>
            <w:r w:rsidR="002A7274">
              <w:rPr>
                <w:noProof/>
                <w:webHidden/>
              </w:rPr>
              <w:tab/>
            </w:r>
            <w:r w:rsidR="002A7274">
              <w:rPr>
                <w:noProof/>
                <w:webHidden/>
              </w:rPr>
              <w:fldChar w:fldCharType="begin"/>
            </w:r>
            <w:r w:rsidR="002A7274">
              <w:rPr>
                <w:noProof/>
                <w:webHidden/>
              </w:rPr>
              <w:instrText xml:space="preserve"> PAGEREF _Toc149154954 \h </w:instrText>
            </w:r>
            <w:r w:rsidR="002A7274">
              <w:rPr>
                <w:noProof/>
                <w:webHidden/>
              </w:rPr>
            </w:r>
            <w:r w:rsidR="002A7274">
              <w:rPr>
                <w:noProof/>
                <w:webHidden/>
              </w:rPr>
              <w:fldChar w:fldCharType="separate"/>
            </w:r>
            <w:r w:rsidR="002E716F">
              <w:rPr>
                <w:noProof/>
                <w:webHidden/>
              </w:rPr>
              <w:t>15</w:t>
            </w:r>
            <w:r w:rsidR="002A7274">
              <w:rPr>
                <w:noProof/>
                <w:webHidden/>
              </w:rPr>
              <w:fldChar w:fldCharType="end"/>
            </w:r>
          </w:hyperlink>
        </w:p>
        <w:p w14:paraId="0F0FC788" w14:textId="78F6514B" w:rsidR="002A7274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ru-RU"/>
            </w:rPr>
          </w:pPr>
          <w:hyperlink w:anchor="_Toc149154955" w:history="1">
            <w:r w:rsidR="002A7274" w:rsidRPr="0074282F">
              <w:rPr>
                <w:rStyle w:val="af0"/>
                <w:noProof/>
              </w:rPr>
              <w:t>Список литературы</w:t>
            </w:r>
            <w:r w:rsidR="002A7274">
              <w:rPr>
                <w:noProof/>
                <w:webHidden/>
              </w:rPr>
              <w:tab/>
            </w:r>
            <w:r w:rsidR="002A7274">
              <w:rPr>
                <w:noProof/>
                <w:webHidden/>
              </w:rPr>
              <w:fldChar w:fldCharType="begin"/>
            </w:r>
            <w:r w:rsidR="002A7274">
              <w:rPr>
                <w:noProof/>
                <w:webHidden/>
              </w:rPr>
              <w:instrText xml:space="preserve"> PAGEREF _Toc149154955 \h </w:instrText>
            </w:r>
            <w:r w:rsidR="002A7274">
              <w:rPr>
                <w:noProof/>
                <w:webHidden/>
              </w:rPr>
            </w:r>
            <w:r w:rsidR="002A7274">
              <w:rPr>
                <w:noProof/>
                <w:webHidden/>
              </w:rPr>
              <w:fldChar w:fldCharType="separate"/>
            </w:r>
            <w:r w:rsidR="002E716F">
              <w:rPr>
                <w:noProof/>
                <w:webHidden/>
              </w:rPr>
              <w:t>28</w:t>
            </w:r>
            <w:r w:rsidR="002A7274">
              <w:rPr>
                <w:noProof/>
                <w:webHidden/>
              </w:rPr>
              <w:fldChar w:fldCharType="end"/>
            </w:r>
          </w:hyperlink>
        </w:p>
        <w:p w14:paraId="6B66760F" w14:textId="77777777" w:rsidR="008D54B2" w:rsidRDefault="00E57740" w:rsidP="008D54B2">
          <w:pPr>
            <w:rPr>
              <w:b/>
              <w:bCs/>
            </w:rPr>
          </w:pPr>
          <w:r>
            <w:rPr>
              <w:b/>
              <w:bCs/>
              <w:caps/>
              <w:noProof/>
            </w:rPr>
            <w:fldChar w:fldCharType="end"/>
          </w:r>
        </w:p>
      </w:sdtContent>
    </w:sdt>
    <w:p w14:paraId="54CC0C7E" w14:textId="77777777" w:rsidR="006C2F3E" w:rsidRDefault="006C2F3E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3FEADF1" w14:textId="58492340" w:rsidR="003E7389" w:rsidRPr="000B4FAB" w:rsidRDefault="004F6900" w:rsidP="000B4FAB">
      <w:pPr>
        <w:pStyle w:val="1"/>
      </w:pPr>
      <w:bookmarkStart w:id="1" w:name="_Toc149154950"/>
      <w:r>
        <w:lastRenderedPageBreak/>
        <w:t>задание</w:t>
      </w:r>
      <w:bookmarkEnd w:id="1"/>
    </w:p>
    <w:p w14:paraId="4A3ECD27" w14:textId="77777777" w:rsidR="00C6408F" w:rsidRDefault="00C6408F" w:rsidP="00E04E12">
      <w:r w:rsidRPr="00C6408F">
        <w:t>Предметная область – библиотека. Каждая книга может быть описана структурой: название, автор, издание. Автор может быть описан структурой: фамилия, имя, год рождения. Издание может быть описано структурой: издательство, номер издания, год издания, количество страниц, цена, гонорар автора.</w:t>
      </w:r>
    </w:p>
    <w:p w14:paraId="21919069" w14:textId="3768CAF4" w:rsidR="00E04E12" w:rsidRDefault="00E04E12" w:rsidP="00E04E12">
      <w:r>
        <w:t>Реализовать следующие типы запросов:</w:t>
      </w:r>
    </w:p>
    <w:p w14:paraId="133FCBE7" w14:textId="77777777" w:rsidR="00C6408F" w:rsidRDefault="00C6408F" w:rsidP="00C6408F">
      <w:r>
        <w:t>1.</w:t>
      </w:r>
      <w:r>
        <w:tab/>
        <w:t>Найти автора, у которого книга переиздавалась максимальное число раз;</w:t>
      </w:r>
    </w:p>
    <w:p w14:paraId="117E1DE2" w14:textId="77777777" w:rsidR="00C6408F" w:rsidRDefault="00C6408F" w:rsidP="00C6408F">
      <w:r>
        <w:t>2.</w:t>
      </w:r>
      <w:r>
        <w:tab/>
        <w:t>Найти все книги, изданные более одного раза;</w:t>
      </w:r>
    </w:p>
    <w:p w14:paraId="2E4D2D16" w14:textId="77777777" w:rsidR="00C6408F" w:rsidRDefault="00C6408F" w:rsidP="00C6408F">
      <w:r>
        <w:t>3.</w:t>
      </w:r>
      <w:r>
        <w:tab/>
        <w:t>Найти все книги, изданные в указанном издательстве в заданном году;</w:t>
      </w:r>
    </w:p>
    <w:p w14:paraId="61C7717E" w14:textId="77777777" w:rsidR="00C6408F" w:rsidRDefault="00C6408F" w:rsidP="00C6408F">
      <w:r>
        <w:t>4.</w:t>
      </w:r>
      <w:r>
        <w:tab/>
        <w:t>Найти все книги указанного автора;</w:t>
      </w:r>
    </w:p>
    <w:p w14:paraId="54A859AB" w14:textId="77777777" w:rsidR="00C6408F" w:rsidRDefault="00C6408F" w:rsidP="00C6408F">
      <w:r>
        <w:t>5.</w:t>
      </w:r>
      <w:r>
        <w:tab/>
        <w:t>Найти все книги, цена которых превышает заданную сумму.</w:t>
      </w:r>
    </w:p>
    <w:p w14:paraId="08DA33DB" w14:textId="010FC294" w:rsidR="000B4FAB" w:rsidRDefault="000B4FAB" w:rsidP="00C6408F">
      <w:r>
        <w:t>6.</w:t>
      </w:r>
      <w:r>
        <w:tab/>
        <w:t>Разработать графический интерфейс для доступа к базе знаний. Требования к графическому интерфейсу:</w:t>
      </w:r>
    </w:p>
    <w:p w14:paraId="360417B9" w14:textId="77777777" w:rsidR="000B4FAB" w:rsidRDefault="000B4FAB" w:rsidP="000B4FAB">
      <w:r>
        <w:t>-</w:t>
      </w:r>
      <w:r>
        <w:tab/>
        <w:t>реализация</w:t>
      </w:r>
      <w:r>
        <w:tab/>
        <w:t>всех</w:t>
      </w:r>
      <w:r>
        <w:tab/>
        <w:t>запросов</w:t>
      </w:r>
      <w:r>
        <w:tab/>
        <w:t>с</w:t>
      </w:r>
      <w:r>
        <w:tab/>
        <w:t>форматированным</w:t>
      </w:r>
      <w:r>
        <w:tab/>
        <w:t>выводом результатов;</w:t>
      </w:r>
    </w:p>
    <w:p w14:paraId="560EF2C4" w14:textId="77777777" w:rsidR="000B4FAB" w:rsidRDefault="000B4FAB" w:rsidP="000B4FAB">
      <w:r>
        <w:t>-</w:t>
      </w:r>
      <w:r>
        <w:tab/>
        <w:t>использование разнообразных элементов управления (вкладки, текстовые поля, радио-кнопки, выпадающие списки, кнопки);</w:t>
      </w:r>
    </w:p>
    <w:p w14:paraId="16842BE3" w14:textId="77777777" w:rsidR="000B4FAB" w:rsidRDefault="000B4FAB" w:rsidP="000B4FAB">
      <w:r>
        <w:t>-</w:t>
      </w:r>
      <w:r>
        <w:tab/>
        <w:t>возможность добавления фактов в динамическую БД;</w:t>
      </w:r>
    </w:p>
    <w:p w14:paraId="3ED93FFF" w14:textId="67945F68" w:rsidR="004F6900" w:rsidRDefault="000B4FAB" w:rsidP="000B4FAB">
      <w:r>
        <w:t>-</w:t>
      </w:r>
      <w:r>
        <w:tab/>
        <w:t>возможность сохранения динамической БД в файл.</w:t>
      </w:r>
    </w:p>
    <w:p w14:paraId="2F78F606" w14:textId="77777777" w:rsidR="004F6900" w:rsidRDefault="004F6900" w:rsidP="004F6900"/>
    <w:p w14:paraId="4E831C98" w14:textId="77777777" w:rsidR="004F6900" w:rsidRDefault="004F6900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>
        <w:rPr>
          <w:rFonts w:eastAsiaTheme="majorEastAsia" w:cstheme="majorBidi"/>
          <w:b/>
          <w:caps/>
          <w:szCs w:val="32"/>
        </w:rPr>
        <w:br w:type="page"/>
      </w:r>
    </w:p>
    <w:p w14:paraId="16ECD9F3" w14:textId="77777777" w:rsidR="008D54B2" w:rsidRPr="00FA24CC" w:rsidRDefault="00FA24CC" w:rsidP="006C2F3E">
      <w:pPr>
        <w:pStyle w:val="1"/>
      </w:pPr>
      <w:bookmarkStart w:id="2" w:name="_Toc149154951"/>
      <w:r>
        <w:lastRenderedPageBreak/>
        <w:t>Введение</w:t>
      </w:r>
      <w:bookmarkEnd w:id="2"/>
    </w:p>
    <w:p w14:paraId="1771F3E1" w14:textId="7F175000" w:rsidR="006C2F3E" w:rsidRDefault="00FA24CC" w:rsidP="00224298">
      <w:r w:rsidRPr="00FA24CC">
        <w:rPr>
          <w:b/>
        </w:rPr>
        <w:t>Цели работы</w:t>
      </w:r>
      <w:r w:rsidR="00224298" w:rsidRPr="00FA24CC">
        <w:rPr>
          <w:b/>
        </w:rPr>
        <w:t>:</w:t>
      </w:r>
      <w:r w:rsidR="00224298">
        <w:t xml:space="preserve"> </w:t>
      </w:r>
      <w:r w:rsidR="00E04E12" w:rsidRPr="00E04E12">
        <w:t>рассмотреть основные конструкции рекурсивно-логического программирования: процедуры рекурсии и построение списков на языке Prolog и изучить приемы работы с интерпретатором SWI Prolog; приобрести практические навыки создания, отладки и выполнения программ в среде SWI Prolog</w:t>
      </w:r>
      <w:r w:rsidR="004F6900" w:rsidRPr="000660E8">
        <w:t>.</w:t>
      </w:r>
    </w:p>
    <w:p w14:paraId="09A5C5D9" w14:textId="77777777" w:rsidR="00FA24CC" w:rsidRDefault="00FA24CC" w:rsidP="006C2F3E"/>
    <w:p w14:paraId="37A3D7C5" w14:textId="77777777" w:rsidR="006C2F3E" w:rsidRDefault="006C2F3E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399746A" w14:textId="77777777" w:rsidR="006C2F3E" w:rsidRDefault="003E7389" w:rsidP="006C2F3E">
      <w:pPr>
        <w:pStyle w:val="1"/>
      </w:pPr>
      <w:bookmarkStart w:id="3" w:name="_Toc149154952"/>
      <w:r>
        <w:lastRenderedPageBreak/>
        <w:t>описание работы</w:t>
      </w:r>
      <w:bookmarkEnd w:id="3"/>
    </w:p>
    <w:p w14:paraId="5113C3CC" w14:textId="0E9FE688" w:rsidR="00934D42" w:rsidRPr="0056035E" w:rsidRDefault="00FA24CC" w:rsidP="00FA24CC">
      <w:r>
        <w:t>В ходе лабораторной работы был</w:t>
      </w:r>
      <w:r w:rsidR="003E7389">
        <w:t>а создана экспертная система</w:t>
      </w:r>
      <w:r w:rsidR="00E04E12">
        <w:t xml:space="preserve"> по предметной области «</w:t>
      </w:r>
      <w:r w:rsidR="00AE6965">
        <w:t>Библиотека</w:t>
      </w:r>
      <w:r w:rsidR="00E04E12">
        <w:t>»</w:t>
      </w:r>
      <w:r w:rsidR="0056035E">
        <w:t>.</w:t>
      </w:r>
    </w:p>
    <w:p w14:paraId="7E4B5946" w14:textId="1C8F96E9" w:rsidR="003E7389" w:rsidRDefault="003E7389" w:rsidP="00FA24CC">
      <w:r>
        <w:t>Факты, заданные системе представлены на рисунке 1.</w:t>
      </w:r>
    </w:p>
    <w:p w14:paraId="0B54771E" w14:textId="77777777" w:rsidR="00900B38" w:rsidRDefault="00900B38" w:rsidP="00034705">
      <w:pPr>
        <w:pStyle w:val="af2"/>
      </w:pPr>
      <w:r>
        <w:rPr>
          <w:noProof/>
        </w:rPr>
        <w:drawing>
          <wp:inline distT="0" distB="0" distL="0" distR="0" wp14:anchorId="21643A6A" wp14:editId="486C61C6">
            <wp:extent cx="5940425" cy="5142230"/>
            <wp:effectExtent l="0" t="0" r="3175" b="1270"/>
            <wp:docPr id="6497325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32563" name="Рисунок 6497325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5C09" w14:textId="753CA447" w:rsidR="00900B38" w:rsidRPr="00900B38" w:rsidRDefault="00900B38" w:rsidP="00900B38">
      <w:pPr>
        <w:jc w:val="center"/>
      </w:pPr>
      <w:r>
        <w:t>Рис. 1.  Факты</w:t>
      </w:r>
    </w:p>
    <w:p w14:paraId="2BACCF69" w14:textId="5452B502" w:rsidR="00FA24CC" w:rsidRDefault="00900B38" w:rsidP="00034705">
      <w:pPr>
        <w:pStyle w:val="af2"/>
      </w:pPr>
      <w:r>
        <w:rPr>
          <w:noProof/>
        </w:rPr>
        <w:lastRenderedPageBreak/>
        <w:drawing>
          <wp:inline distT="0" distB="0" distL="0" distR="0" wp14:anchorId="4B32C141" wp14:editId="0899372E">
            <wp:extent cx="5940425" cy="3942715"/>
            <wp:effectExtent l="0" t="0" r="3175" b="0"/>
            <wp:docPr id="15032332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33296" name="Рисунок 15032332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4CC" w:rsidRPr="00FA0FC2">
        <w:br/>
      </w:r>
      <w:r w:rsidR="00FA24CC">
        <w:t xml:space="preserve">Рис. </w:t>
      </w:r>
      <w:r>
        <w:t>2</w:t>
      </w:r>
      <w:r w:rsidR="00FA24CC">
        <w:t xml:space="preserve">. </w:t>
      </w:r>
      <w:r w:rsidR="003E7389">
        <w:t xml:space="preserve"> Факты</w:t>
      </w:r>
    </w:p>
    <w:p w14:paraId="1F9DC816" w14:textId="51C7BF10" w:rsidR="003E7389" w:rsidRDefault="003E7389" w:rsidP="003E7389">
      <w:r>
        <w:t>Далее была написана л</w:t>
      </w:r>
      <w:r w:rsidR="00E04E12">
        <w:t>огика: алгоритмы, предикаты и функции для выполнения заданий</w:t>
      </w:r>
      <w:r w:rsidR="000B4FAB">
        <w:t xml:space="preserve"> и реализации графического интерфейса</w:t>
      </w:r>
      <w:r w:rsidR="00E04E12">
        <w:t xml:space="preserve">. </w:t>
      </w:r>
      <w:r>
        <w:t>(рис. 2</w:t>
      </w:r>
      <w:r w:rsidR="00E04E12">
        <w:t>-7</w:t>
      </w:r>
      <w:r>
        <w:t>).</w:t>
      </w:r>
    </w:p>
    <w:p w14:paraId="0311BEC6" w14:textId="43F835D2" w:rsidR="00FA24CC" w:rsidRDefault="00B80FC9" w:rsidP="00034705">
      <w:pPr>
        <w:pStyle w:val="af2"/>
      </w:pPr>
      <w:r>
        <w:rPr>
          <w:noProof/>
        </w:rPr>
        <w:lastRenderedPageBreak/>
        <w:drawing>
          <wp:inline distT="0" distB="0" distL="0" distR="0" wp14:anchorId="24358AF7" wp14:editId="48E4E9C1">
            <wp:extent cx="5940425" cy="4962525"/>
            <wp:effectExtent l="0" t="0" r="3175" b="3175"/>
            <wp:docPr id="2808961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96138" name="Рисунок 2808961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700B" w14:textId="3E92AD5E" w:rsidR="00FA24CC" w:rsidRDefault="00FA24CC" w:rsidP="00FA24CC">
      <w:pPr>
        <w:pStyle w:val="a4"/>
      </w:pPr>
      <w:r>
        <w:t xml:space="preserve">Рис. </w:t>
      </w:r>
      <w:r w:rsidR="00B80FC9">
        <w:t>3</w:t>
      </w:r>
      <w:r>
        <w:t xml:space="preserve">. </w:t>
      </w:r>
      <w:r w:rsidR="003E7389">
        <w:t xml:space="preserve"> Алгоритм</w:t>
      </w:r>
      <w:r w:rsidR="00E04E12">
        <w:t>, предикаты и функции</w:t>
      </w:r>
    </w:p>
    <w:p w14:paraId="3CD8EC72" w14:textId="1025788B" w:rsidR="00E04E12" w:rsidRDefault="00E631BB" w:rsidP="00E04E12">
      <w:pPr>
        <w:pStyle w:val="af2"/>
      </w:pPr>
      <w:r>
        <w:rPr>
          <w:noProof/>
        </w:rPr>
        <w:lastRenderedPageBreak/>
        <w:drawing>
          <wp:inline distT="0" distB="0" distL="0" distR="0" wp14:anchorId="088E291E" wp14:editId="1D644D1D">
            <wp:extent cx="5940425" cy="5511165"/>
            <wp:effectExtent l="0" t="0" r="3175" b="635"/>
            <wp:docPr id="84521963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19631" name="Рисунок 8452196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B464" w14:textId="0C6F0C74" w:rsidR="00E04E12" w:rsidRDefault="00E04E12" w:rsidP="00E04E12">
      <w:pPr>
        <w:pStyle w:val="a4"/>
      </w:pPr>
      <w:r>
        <w:t xml:space="preserve">Рис. </w:t>
      </w:r>
      <w:r w:rsidR="00E631BB">
        <w:t>4</w:t>
      </w:r>
      <w:r>
        <w:t>.  Алгоритм, предикаты и функции</w:t>
      </w:r>
    </w:p>
    <w:p w14:paraId="16546F4B" w14:textId="0EA017A3" w:rsidR="00E04E12" w:rsidRDefault="000D7D11" w:rsidP="00E04E12">
      <w:pPr>
        <w:pStyle w:val="af2"/>
      </w:pPr>
      <w:r>
        <w:rPr>
          <w:noProof/>
        </w:rPr>
        <w:lastRenderedPageBreak/>
        <w:drawing>
          <wp:inline distT="0" distB="0" distL="0" distR="0" wp14:anchorId="2EB77001" wp14:editId="410CAE77">
            <wp:extent cx="5940425" cy="4038600"/>
            <wp:effectExtent l="0" t="0" r="3175" b="0"/>
            <wp:docPr id="3646271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27105" name="Рисунок 3646271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569B" w14:textId="3594AFE4" w:rsidR="00E04E12" w:rsidRDefault="00E04E12" w:rsidP="00E04E12">
      <w:pPr>
        <w:pStyle w:val="a4"/>
      </w:pPr>
      <w:r>
        <w:t xml:space="preserve">Рис. </w:t>
      </w:r>
      <w:r w:rsidR="000D7D11">
        <w:t>6</w:t>
      </w:r>
      <w:r>
        <w:t>.  Алгоритм, предикаты и функции</w:t>
      </w:r>
    </w:p>
    <w:p w14:paraId="6BF1A26A" w14:textId="451BCC7A" w:rsidR="00E04E12" w:rsidRDefault="000D7D11" w:rsidP="00E04E12">
      <w:pPr>
        <w:pStyle w:val="af2"/>
      </w:pPr>
      <w:r>
        <w:rPr>
          <w:noProof/>
        </w:rPr>
        <w:drawing>
          <wp:inline distT="0" distB="0" distL="0" distR="0" wp14:anchorId="56803970" wp14:editId="777205B9">
            <wp:extent cx="5940425" cy="4046855"/>
            <wp:effectExtent l="0" t="0" r="3175" b="4445"/>
            <wp:docPr id="14308419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4194" name="Рисунок 1430841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F062" w14:textId="77777777" w:rsidR="000B4FAB" w:rsidRDefault="00E04E12" w:rsidP="000B4FAB">
      <w:pPr>
        <w:pStyle w:val="a4"/>
      </w:pPr>
      <w:r>
        <w:lastRenderedPageBreak/>
        <w:t>Рис. 5.  Алгоритм, предикаты и функции</w:t>
      </w:r>
    </w:p>
    <w:p w14:paraId="59F1E1D5" w14:textId="49648B5B" w:rsidR="00E04E12" w:rsidRDefault="000D7D11" w:rsidP="000B4FAB">
      <w:pPr>
        <w:pStyle w:val="a4"/>
      </w:pPr>
      <w:r>
        <w:rPr>
          <w:noProof/>
        </w:rPr>
        <w:drawing>
          <wp:inline distT="0" distB="0" distL="0" distR="0" wp14:anchorId="3142EEC9" wp14:editId="47C8544F">
            <wp:extent cx="5940425" cy="1515745"/>
            <wp:effectExtent l="0" t="0" r="3175" b="0"/>
            <wp:docPr id="211417521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75213" name="Рисунок 21141752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9ACC" w14:textId="16CCBAC9" w:rsidR="00E04E12" w:rsidRDefault="00E04E12" w:rsidP="00E04E12">
      <w:pPr>
        <w:pStyle w:val="a4"/>
      </w:pPr>
      <w:r>
        <w:t>Рис. 6.  Алгоритм, предикаты и функции</w:t>
      </w:r>
    </w:p>
    <w:p w14:paraId="68F8AC3C" w14:textId="332A2987" w:rsidR="00E04E12" w:rsidRDefault="000D7D11" w:rsidP="00E04E12">
      <w:pPr>
        <w:pStyle w:val="af2"/>
      </w:pPr>
      <w:r>
        <w:rPr>
          <w:noProof/>
        </w:rPr>
        <w:drawing>
          <wp:inline distT="0" distB="0" distL="0" distR="0" wp14:anchorId="7387FCA7" wp14:editId="61703EF8">
            <wp:extent cx="5940425" cy="4461510"/>
            <wp:effectExtent l="0" t="0" r="3175" b="0"/>
            <wp:docPr id="16107369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36953" name="Рисунок 16107369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04FB" w14:textId="6F7DD66A" w:rsidR="00E04E12" w:rsidRDefault="00E04E12" w:rsidP="000B4FAB">
      <w:pPr>
        <w:pStyle w:val="a4"/>
      </w:pPr>
      <w:r>
        <w:t>Рис. 7.  Алгоритм, предикаты и функции</w:t>
      </w:r>
    </w:p>
    <w:p w14:paraId="0EDEAC02" w14:textId="45EBC28A" w:rsidR="000D7D11" w:rsidRDefault="000D7D11" w:rsidP="000D7D11">
      <w:pPr>
        <w:jc w:val="left"/>
      </w:pPr>
      <w:r>
        <w:rPr>
          <w:noProof/>
        </w:rPr>
        <w:lastRenderedPageBreak/>
        <w:drawing>
          <wp:inline distT="0" distB="0" distL="0" distR="0" wp14:anchorId="00931190" wp14:editId="70C4DD9E">
            <wp:extent cx="4809066" cy="2850483"/>
            <wp:effectExtent l="0" t="0" r="4445" b="0"/>
            <wp:docPr id="46467084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70847" name="Рисунок 4646708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929" cy="286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7CC6" w14:textId="02B6B76C" w:rsidR="000D7D11" w:rsidRDefault="000D7D11" w:rsidP="000D7D11">
      <w:pPr>
        <w:pStyle w:val="a4"/>
      </w:pPr>
      <w:r>
        <w:t xml:space="preserve">Рис. </w:t>
      </w:r>
      <w:r>
        <w:t>8</w:t>
      </w:r>
      <w:r>
        <w:t>.  Алгоритм, предикаты и функции</w:t>
      </w:r>
    </w:p>
    <w:p w14:paraId="65F94283" w14:textId="77777777" w:rsidR="000D7D11" w:rsidRPr="000D7D11" w:rsidRDefault="000D7D11" w:rsidP="000D7D11">
      <w:pPr>
        <w:jc w:val="center"/>
      </w:pPr>
    </w:p>
    <w:p w14:paraId="4D88D95F" w14:textId="00475264" w:rsidR="000B4FAB" w:rsidRDefault="000B4FAB" w:rsidP="000B4FAB">
      <w:r>
        <w:t xml:space="preserve">Реализация графического интерфейса представлена на рисунке </w:t>
      </w:r>
      <w:r w:rsidR="000D7D11">
        <w:t>9</w:t>
      </w:r>
      <w:r>
        <w:t>.</w:t>
      </w:r>
    </w:p>
    <w:p w14:paraId="05CBBAC1" w14:textId="77777777" w:rsidR="00825170" w:rsidRDefault="00825170" w:rsidP="000B4FAB"/>
    <w:p w14:paraId="59F8C702" w14:textId="37F40B40" w:rsidR="00FA24CC" w:rsidRDefault="00825170" w:rsidP="00FA24CC">
      <w:pPr>
        <w:pStyle w:val="af2"/>
      </w:pPr>
      <w:r>
        <w:rPr>
          <w:noProof/>
        </w:rPr>
        <w:drawing>
          <wp:inline distT="0" distB="0" distL="0" distR="0" wp14:anchorId="286069CC" wp14:editId="5608AA28">
            <wp:extent cx="5940425" cy="457835"/>
            <wp:effectExtent l="0" t="0" r="3175" b="0"/>
            <wp:docPr id="1565997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97230" name="Рисунок 15659972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6B0B" w14:textId="4B5E9C56" w:rsidR="000B4FAB" w:rsidRDefault="003D695E" w:rsidP="00092FF0">
      <w:pPr>
        <w:pStyle w:val="a4"/>
      </w:pPr>
      <w:r>
        <w:t xml:space="preserve">Рис. </w:t>
      </w:r>
      <w:r w:rsidR="000D7D11">
        <w:t>9</w:t>
      </w:r>
      <w:r>
        <w:t xml:space="preserve">. </w:t>
      </w:r>
      <w:r w:rsidR="000B4FAB">
        <w:t>Графический интерфейс</w:t>
      </w:r>
    </w:p>
    <w:p w14:paraId="0CD0B22A" w14:textId="77777777" w:rsidR="00F209B9" w:rsidRDefault="000B4FAB" w:rsidP="00092FF0">
      <w:r>
        <w:t xml:space="preserve">При нажатии на кнопку </w:t>
      </w:r>
      <w:r w:rsidR="00936FD1">
        <w:rPr>
          <w:lang w:val="en-US"/>
        </w:rPr>
        <w:t>Find</w:t>
      </w:r>
      <w:r w:rsidR="00936FD1" w:rsidRPr="00936FD1">
        <w:t xml:space="preserve"> </w:t>
      </w:r>
      <w:r w:rsidR="00936FD1">
        <w:rPr>
          <w:lang w:val="en-US"/>
        </w:rPr>
        <w:t>author</w:t>
      </w:r>
      <w:r>
        <w:t xml:space="preserve">, </w:t>
      </w:r>
      <w:r w:rsidR="00936FD1" w:rsidRPr="00936FD1">
        <w:t xml:space="preserve">выводится </w:t>
      </w:r>
      <w:r w:rsidR="00F209B9">
        <w:t>окно, в нем при нажатии на кнопку «</w:t>
      </w:r>
      <w:r w:rsidR="00F209B9">
        <w:rPr>
          <w:lang w:val="en-US"/>
        </w:rPr>
        <w:t>Find</w:t>
      </w:r>
      <w:r w:rsidR="00F209B9" w:rsidRPr="00F209B9">
        <w:t xml:space="preserve"> </w:t>
      </w:r>
      <w:r w:rsidR="00F209B9">
        <w:rPr>
          <w:lang w:val="en-US"/>
        </w:rPr>
        <w:t>author</w:t>
      </w:r>
      <w:r w:rsidR="00F209B9">
        <w:t xml:space="preserve">» выводится </w:t>
      </w:r>
      <w:r w:rsidR="00936FD1" w:rsidRPr="00936FD1">
        <w:t>автор</w:t>
      </w:r>
      <w:r w:rsidR="00936FD1">
        <w:t xml:space="preserve"> книги</w:t>
      </w:r>
      <w:r>
        <w:t xml:space="preserve">. </w:t>
      </w:r>
    </w:p>
    <w:p w14:paraId="4F8F377D" w14:textId="77989D45" w:rsidR="000B4FAB" w:rsidRDefault="000B4FAB" w:rsidP="00092FF0">
      <w:r>
        <w:t xml:space="preserve">Пример работы </w:t>
      </w:r>
      <w:r w:rsidR="00092FF0">
        <w:t xml:space="preserve">программы </w:t>
      </w:r>
      <w:r>
        <w:t xml:space="preserve">представлен на рисунке </w:t>
      </w:r>
      <w:r w:rsidR="000D7D11">
        <w:t>10</w:t>
      </w:r>
      <w:r w:rsidR="00092FF0">
        <w:t>.</w:t>
      </w:r>
    </w:p>
    <w:p w14:paraId="69F4C504" w14:textId="6E3724A9" w:rsidR="00092FF0" w:rsidRDefault="00092FF0" w:rsidP="00092FF0"/>
    <w:p w14:paraId="54864B0C" w14:textId="206ACC45" w:rsidR="00092FF0" w:rsidRDefault="00825170" w:rsidP="00825170">
      <w:pPr>
        <w:ind w:firstLine="0"/>
        <w:jc w:val="center"/>
      </w:pPr>
      <w:r>
        <w:rPr>
          <w:noProof/>
        </w:rPr>
        <w:drawing>
          <wp:inline distT="0" distB="0" distL="0" distR="0" wp14:anchorId="3C2B4497" wp14:editId="2C3C35A0">
            <wp:extent cx="3911600" cy="1638300"/>
            <wp:effectExtent l="0" t="0" r="0" b="0"/>
            <wp:docPr id="5563095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09547" name="Рисунок 5563095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683A" w14:textId="7209D51E" w:rsidR="00825170" w:rsidRPr="00825170" w:rsidRDefault="00092FF0" w:rsidP="00825170">
      <w:pPr>
        <w:pStyle w:val="a4"/>
        <w:rPr>
          <w:lang w:val="en-US"/>
        </w:rPr>
      </w:pPr>
      <w:r>
        <w:t xml:space="preserve">Рис. </w:t>
      </w:r>
      <w:r w:rsidR="000D7D11">
        <w:t>10</w:t>
      </w:r>
      <w:r>
        <w:t xml:space="preserve">. </w:t>
      </w:r>
      <w:r w:rsidR="00825170">
        <w:rPr>
          <w:lang w:val="en-US"/>
        </w:rPr>
        <w:t>Find author</w:t>
      </w:r>
    </w:p>
    <w:p w14:paraId="718B6615" w14:textId="5B8461BD" w:rsidR="00F209B9" w:rsidRDefault="00092FF0" w:rsidP="00092FF0">
      <w:r>
        <w:lastRenderedPageBreak/>
        <w:t xml:space="preserve">При нажатии на кнопку </w:t>
      </w:r>
      <w:r w:rsidR="003E49A2">
        <w:rPr>
          <w:lang w:val="en-US"/>
        </w:rPr>
        <w:t>Find</w:t>
      </w:r>
      <w:r w:rsidR="003E49A2" w:rsidRPr="003E49A2">
        <w:t xml:space="preserve"> </w:t>
      </w:r>
      <w:r w:rsidR="003E49A2">
        <w:rPr>
          <w:lang w:val="en-US"/>
        </w:rPr>
        <w:t>books</w:t>
      </w:r>
      <w:r>
        <w:t xml:space="preserve">, выводится </w:t>
      </w:r>
      <w:r w:rsidR="00F209B9">
        <w:t>окно, в нем при нажатии на кнопку «</w:t>
      </w:r>
      <w:r w:rsidR="00F209B9">
        <w:rPr>
          <w:lang w:val="en-US"/>
        </w:rPr>
        <w:t>Find</w:t>
      </w:r>
      <w:r w:rsidR="00F209B9" w:rsidRPr="003E49A2">
        <w:t xml:space="preserve"> </w:t>
      </w:r>
      <w:r w:rsidR="00F209B9">
        <w:rPr>
          <w:lang w:val="en-US"/>
        </w:rPr>
        <w:t>books</w:t>
      </w:r>
      <w:r w:rsidR="00F209B9">
        <w:t>» выводится книг</w:t>
      </w:r>
      <w:r w:rsidR="00F209B9">
        <w:t>а</w:t>
      </w:r>
      <w:r w:rsidR="00F209B9">
        <w:t>.</w:t>
      </w:r>
    </w:p>
    <w:p w14:paraId="364DC396" w14:textId="1F99C46B" w:rsidR="00092FF0" w:rsidRDefault="00092FF0" w:rsidP="00092FF0">
      <w:r>
        <w:t xml:space="preserve">Пример работы программы представлен на рисунке </w:t>
      </w:r>
      <w:r w:rsidRPr="00092FF0">
        <w:t>1</w:t>
      </w:r>
      <w:r w:rsidR="000D7D11">
        <w:t>1</w:t>
      </w:r>
      <w:r>
        <w:t>.</w:t>
      </w:r>
    </w:p>
    <w:p w14:paraId="60553346" w14:textId="77777777" w:rsidR="00092FF0" w:rsidRDefault="00092FF0" w:rsidP="00092FF0"/>
    <w:p w14:paraId="3F9CDFD8" w14:textId="689CEAAE" w:rsidR="00092FF0" w:rsidRDefault="003E49A2" w:rsidP="003E49A2">
      <w:pPr>
        <w:ind w:firstLine="0"/>
        <w:jc w:val="center"/>
      </w:pPr>
      <w:r>
        <w:rPr>
          <w:noProof/>
        </w:rPr>
        <w:drawing>
          <wp:inline distT="0" distB="0" distL="0" distR="0" wp14:anchorId="66E404ED" wp14:editId="52258A10">
            <wp:extent cx="4114800" cy="1638300"/>
            <wp:effectExtent l="0" t="0" r="0" b="0"/>
            <wp:docPr id="18622007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0727" name="Рисунок 18622007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2C07" w14:textId="407B7467" w:rsidR="00092FF0" w:rsidRPr="003A533E" w:rsidRDefault="00092FF0" w:rsidP="00092FF0">
      <w:pPr>
        <w:pStyle w:val="a4"/>
      </w:pPr>
      <w:r>
        <w:t>Рис. 1</w:t>
      </w:r>
      <w:r w:rsidR="000D7D11">
        <w:t>1</w:t>
      </w:r>
      <w:r>
        <w:t xml:space="preserve">. </w:t>
      </w:r>
      <w:r w:rsidR="00F209B9">
        <w:rPr>
          <w:lang w:val="en-US"/>
        </w:rPr>
        <w:t>Find</w:t>
      </w:r>
      <w:r w:rsidR="00F209B9" w:rsidRPr="003E49A2">
        <w:t xml:space="preserve"> </w:t>
      </w:r>
      <w:r w:rsidR="00F209B9">
        <w:rPr>
          <w:lang w:val="en-US"/>
        </w:rPr>
        <w:t>books</w:t>
      </w:r>
    </w:p>
    <w:p w14:paraId="44FD59C4" w14:textId="4CDB15BB" w:rsidR="00092FF0" w:rsidRDefault="00092FF0" w:rsidP="00092FF0">
      <w:r>
        <w:t xml:space="preserve">При нажатии на кнопку </w:t>
      </w:r>
      <w:r w:rsidR="00F4130D">
        <w:rPr>
          <w:lang w:val="en-US"/>
        </w:rPr>
        <w:t>Find</w:t>
      </w:r>
      <w:r w:rsidR="00F4130D" w:rsidRPr="00F4130D">
        <w:t xml:space="preserve"> </w:t>
      </w:r>
      <w:r w:rsidR="00F4130D">
        <w:rPr>
          <w:lang w:val="en-US"/>
        </w:rPr>
        <w:t>books</w:t>
      </w:r>
      <w:r w:rsidR="00F4130D" w:rsidRPr="00F4130D">
        <w:t xml:space="preserve"> </w:t>
      </w:r>
      <w:r w:rsidR="00F4130D">
        <w:rPr>
          <w:lang w:val="en-US"/>
        </w:rPr>
        <w:t>by</w:t>
      </w:r>
      <w:r w:rsidR="00F4130D" w:rsidRPr="00F4130D">
        <w:t xml:space="preserve"> </w:t>
      </w:r>
      <w:r w:rsidR="00F4130D">
        <w:rPr>
          <w:lang w:val="en-US"/>
        </w:rPr>
        <w:t>publisher</w:t>
      </w:r>
      <w:r w:rsidR="00F4130D" w:rsidRPr="00F4130D">
        <w:t xml:space="preserve"> </w:t>
      </w:r>
      <w:r w:rsidR="00F4130D">
        <w:rPr>
          <w:lang w:val="en-US"/>
        </w:rPr>
        <w:t>and</w:t>
      </w:r>
      <w:r w:rsidR="00F4130D" w:rsidRPr="00F4130D">
        <w:t xml:space="preserve"> </w:t>
      </w:r>
      <w:r w:rsidR="00F4130D">
        <w:rPr>
          <w:lang w:val="en-US"/>
        </w:rPr>
        <w:t>year</w:t>
      </w:r>
      <w:r>
        <w:t xml:space="preserve">, выводится окно, в нем нужно </w:t>
      </w:r>
      <w:r w:rsidR="000903DD">
        <w:t>издателя</w:t>
      </w:r>
      <w:r>
        <w:t xml:space="preserve"> и </w:t>
      </w:r>
      <w:r w:rsidR="000903DD">
        <w:t>год</w:t>
      </w:r>
      <w:r>
        <w:t>, программа выведет</w:t>
      </w:r>
      <w:r w:rsidRPr="00092FF0">
        <w:t xml:space="preserve"> </w:t>
      </w:r>
      <w:r>
        <w:t xml:space="preserve">все </w:t>
      </w:r>
      <w:r w:rsidR="000903DD">
        <w:t>подходящие книги с указанным издателем и выпущенные в указанный год</w:t>
      </w:r>
      <w:r>
        <w:t xml:space="preserve">. Пример работы программы представлен на рисунке </w:t>
      </w:r>
      <w:r w:rsidRPr="00092FF0">
        <w:t>1</w:t>
      </w:r>
      <w:r w:rsidR="000D7D11">
        <w:t>2</w:t>
      </w:r>
      <w:r>
        <w:t>.</w:t>
      </w:r>
    </w:p>
    <w:p w14:paraId="46697B63" w14:textId="5D097E85" w:rsidR="00092FF0" w:rsidRDefault="00F4130D" w:rsidP="00F4130D">
      <w:pPr>
        <w:ind w:firstLine="0"/>
        <w:jc w:val="center"/>
      </w:pPr>
      <w:r>
        <w:rPr>
          <w:noProof/>
        </w:rPr>
        <w:drawing>
          <wp:inline distT="0" distB="0" distL="0" distR="0" wp14:anchorId="5047A083" wp14:editId="01A30410">
            <wp:extent cx="4813300" cy="2552700"/>
            <wp:effectExtent l="0" t="0" r="0" b="0"/>
            <wp:docPr id="15883890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89092" name="Рисунок 15883890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4DDE" w14:textId="773E603C" w:rsidR="00092FF0" w:rsidRPr="004451A7" w:rsidRDefault="00092FF0" w:rsidP="00092FF0">
      <w:pPr>
        <w:pStyle w:val="a4"/>
        <w:rPr>
          <w:lang w:val="en-US"/>
        </w:rPr>
      </w:pPr>
      <w:r>
        <w:t>Рис. 1</w:t>
      </w:r>
      <w:r w:rsidR="000D7D11">
        <w:t>2</w:t>
      </w:r>
      <w:r>
        <w:t xml:space="preserve">. </w:t>
      </w:r>
      <w:r w:rsidR="004451A7">
        <w:rPr>
          <w:lang w:val="en-US"/>
        </w:rPr>
        <w:t>Find</w:t>
      </w:r>
      <w:r w:rsidR="004451A7" w:rsidRPr="004451A7">
        <w:rPr>
          <w:lang w:val="en-US"/>
        </w:rPr>
        <w:t xml:space="preserve"> </w:t>
      </w:r>
      <w:r w:rsidR="004451A7">
        <w:rPr>
          <w:lang w:val="en-US"/>
        </w:rPr>
        <w:t>books</w:t>
      </w:r>
      <w:r w:rsidR="004451A7" w:rsidRPr="004451A7">
        <w:rPr>
          <w:lang w:val="en-US"/>
        </w:rPr>
        <w:t xml:space="preserve"> </w:t>
      </w:r>
      <w:r w:rsidR="004451A7">
        <w:rPr>
          <w:lang w:val="en-US"/>
        </w:rPr>
        <w:t>by</w:t>
      </w:r>
      <w:r w:rsidR="004451A7" w:rsidRPr="004451A7">
        <w:rPr>
          <w:lang w:val="en-US"/>
        </w:rPr>
        <w:t xml:space="preserve"> </w:t>
      </w:r>
      <w:r w:rsidR="004451A7">
        <w:rPr>
          <w:lang w:val="en-US"/>
        </w:rPr>
        <w:t>publisher</w:t>
      </w:r>
      <w:r w:rsidR="004451A7" w:rsidRPr="004451A7">
        <w:rPr>
          <w:lang w:val="en-US"/>
        </w:rPr>
        <w:t xml:space="preserve"> </w:t>
      </w:r>
      <w:r w:rsidR="004451A7">
        <w:rPr>
          <w:lang w:val="en-US"/>
        </w:rPr>
        <w:t>and</w:t>
      </w:r>
      <w:r w:rsidR="004451A7" w:rsidRPr="004451A7">
        <w:rPr>
          <w:lang w:val="en-US"/>
        </w:rPr>
        <w:t xml:space="preserve"> </w:t>
      </w:r>
      <w:r w:rsidR="004451A7">
        <w:rPr>
          <w:lang w:val="en-US"/>
        </w:rPr>
        <w:t>year</w:t>
      </w:r>
    </w:p>
    <w:p w14:paraId="0E4AE0EE" w14:textId="26CD6EC2" w:rsidR="0041063F" w:rsidRDefault="00092FF0" w:rsidP="00092FF0">
      <w:r>
        <w:t xml:space="preserve">При нажатии на кнопку </w:t>
      </w:r>
      <w:r w:rsidR="0041063F">
        <w:rPr>
          <w:lang w:val="en-US"/>
        </w:rPr>
        <w:t>Find</w:t>
      </w:r>
      <w:r w:rsidR="0041063F" w:rsidRPr="0041063F">
        <w:t xml:space="preserve"> </w:t>
      </w:r>
      <w:r w:rsidR="0041063F">
        <w:rPr>
          <w:lang w:val="en-US"/>
        </w:rPr>
        <w:t>books</w:t>
      </w:r>
      <w:r w:rsidR="0041063F" w:rsidRPr="0041063F">
        <w:t xml:space="preserve"> </w:t>
      </w:r>
      <w:r w:rsidR="0041063F">
        <w:rPr>
          <w:lang w:val="en-US"/>
        </w:rPr>
        <w:t>by</w:t>
      </w:r>
      <w:r w:rsidR="0041063F" w:rsidRPr="0041063F">
        <w:t xml:space="preserve"> </w:t>
      </w:r>
      <w:r w:rsidR="0041063F">
        <w:rPr>
          <w:lang w:val="en-US"/>
        </w:rPr>
        <w:t>author</w:t>
      </w:r>
      <w:r>
        <w:t xml:space="preserve">, выводится окно, в нем нужно </w:t>
      </w:r>
      <w:r w:rsidR="00315CDF">
        <w:t xml:space="preserve">ввести </w:t>
      </w:r>
      <w:r w:rsidR="0041063F" w:rsidRPr="0041063F">
        <w:t>имя и фамилию автора</w:t>
      </w:r>
      <w:r>
        <w:t>, программа выведет</w:t>
      </w:r>
      <w:r w:rsidR="00315CDF" w:rsidRPr="00315CDF">
        <w:t xml:space="preserve"> все </w:t>
      </w:r>
      <w:r w:rsidR="0041063F">
        <w:t>книги</w:t>
      </w:r>
      <w:r w:rsidR="00315CDF" w:rsidRPr="00315CDF">
        <w:t xml:space="preserve">, </w:t>
      </w:r>
      <w:r w:rsidR="0041063F">
        <w:t>с аднгым автором</w:t>
      </w:r>
      <w:r>
        <w:t xml:space="preserve">. </w:t>
      </w:r>
    </w:p>
    <w:p w14:paraId="3DDD3C60" w14:textId="4EA17B12" w:rsidR="00092FF0" w:rsidRDefault="00092FF0" w:rsidP="00092FF0">
      <w:r>
        <w:t xml:space="preserve">Пример работы программы представлен на рисунке </w:t>
      </w:r>
      <w:r w:rsidRPr="00092FF0">
        <w:t>1</w:t>
      </w:r>
      <w:r w:rsidR="000D7D11">
        <w:t>3</w:t>
      </w:r>
      <w:r>
        <w:t>.</w:t>
      </w:r>
    </w:p>
    <w:p w14:paraId="6B61FDFF" w14:textId="3746A937" w:rsidR="00092FF0" w:rsidRDefault="0041063F" w:rsidP="00092FF0">
      <w:pPr>
        <w:ind w:firstLine="0"/>
      </w:pPr>
      <w:r>
        <w:rPr>
          <w:noProof/>
        </w:rPr>
        <w:lastRenderedPageBreak/>
        <w:drawing>
          <wp:inline distT="0" distB="0" distL="0" distR="0" wp14:anchorId="2CD6757A" wp14:editId="3DC107D5">
            <wp:extent cx="5676900" cy="2552700"/>
            <wp:effectExtent l="0" t="0" r="0" b="0"/>
            <wp:docPr id="14191498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49812" name="Рисунок 14191498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18A6" w14:textId="79E5159A" w:rsidR="00092FF0" w:rsidRDefault="00092FF0" w:rsidP="00092FF0">
      <w:pPr>
        <w:pStyle w:val="a4"/>
      </w:pPr>
      <w:r>
        <w:t>Рис. 1</w:t>
      </w:r>
      <w:r w:rsidR="000D7D11">
        <w:t>3</w:t>
      </w:r>
      <w:r>
        <w:t xml:space="preserve">. </w:t>
      </w:r>
      <w:r w:rsidR="0041063F">
        <w:rPr>
          <w:lang w:val="en-US"/>
        </w:rPr>
        <w:t>Find</w:t>
      </w:r>
      <w:r w:rsidR="0041063F" w:rsidRPr="0041063F">
        <w:t xml:space="preserve"> </w:t>
      </w:r>
      <w:r w:rsidR="0041063F">
        <w:rPr>
          <w:lang w:val="en-US"/>
        </w:rPr>
        <w:t>books</w:t>
      </w:r>
      <w:r w:rsidR="0041063F" w:rsidRPr="0041063F">
        <w:t xml:space="preserve"> </w:t>
      </w:r>
      <w:r w:rsidR="0041063F">
        <w:rPr>
          <w:lang w:val="en-US"/>
        </w:rPr>
        <w:t>by</w:t>
      </w:r>
      <w:r w:rsidR="0041063F" w:rsidRPr="0041063F">
        <w:t xml:space="preserve"> </w:t>
      </w:r>
      <w:r w:rsidR="0041063F">
        <w:rPr>
          <w:lang w:val="en-US"/>
        </w:rPr>
        <w:t>author</w:t>
      </w:r>
    </w:p>
    <w:p w14:paraId="367195D6" w14:textId="62942B41" w:rsidR="00F5609B" w:rsidRDefault="00315CDF" w:rsidP="00315CDF">
      <w:r>
        <w:t xml:space="preserve">При нажатии на кнопку </w:t>
      </w:r>
      <w:r w:rsidR="00777642">
        <w:rPr>
          <w:lang w:val="en-US"/>
        </w:rPr>
        <w:t>Find</w:t>
      </w:r>
      <w:r w:rsidR="00777642" w:rsidRPr="00777642">
        <w:t xml:space="preserve"> </w:t>
      </w:r>
      <w:r w:rsidR="00777642">
        <w:rPr>
          <w:lang w:val="en-US"/>
        </w:rPr>
        <w:t>books</w:t>
      </w:r>
      <w:r w:rsidR="00777642" w:rsidRPr="00777642">
        <w:t xml:space="preserve"> </w:t>
      </w:r>
      <w:r w:rsidR="00777642">
        <w:rPr>
          <w:lang w:val="en-US"/>
        </w:rPr>
        <w:t>above</w:t>
      </w:r>
      <w:r w:rsidR="00777642" w:rsidRPr="00777642">
        <w:t xml:space="preserve"> </w:t>
      </w:r>
      <w:r w:rsidR="00777642">
        <w:rPr>
          <w:lang w:val="en-US"/>
        </w:rPr>
        <w:t>price</w:t>
      </w:r>
      <w:r>
        <w:t xml:space="preserve">, выводится окно, в нем нужно ввести </w:t>
      </w:r>
      <w:r w:rsidR="003B0EBB">
        <w:t>цену в рублях</w:t>
      </w:r>
      <w:r>
        <w:t>, программа выведет</w:t>
      </w:r>
      <w:r w:rsidRPr="00315CDF">
        <w:t xml:space="preserve"> все </w:t>
      </w:r>
      <w:r w:rsidR="003B0EBB">
        <w:t xml:space="preserve">книги, с подходящей ценой и </w:t>
      </w:r>
      <w:r w:rsidR="00F5609B">
        <w:t>выше</w:t>
      </w:r>
      <w:r>
        <w:t>.</w:t>
      </w:r>
    </w:p>
    <w:p w14:paraId="22EEE6BC" w14:textId="53395C54" w:rsidR="00315CDF" w:rsidRDefault="00315CDF" w:rsidP="00315CDF">
      <w:r>
        <w:t xml:space="preserve"> Пример работы программы представлен на рисунке </w:t>
      </w:r>
      <w:r w:rsidRPr="00092FF0">
        <w:t>1</w:t>
      </w:r>
      <w:r w:rsidR="000D7D11">
        <w:t>4</w:t>
      </w:r>
      <w:r>
        <w:t>.</w:t>
      </w:r>
    </w:p>
    <w:p w14:paraId="421690D7" w14:textId="7B5647CA" w:rsidR="00315CDF" w:rsidRDefault="00777642" w:rsidP="00315CDF">
      <w:pPr>
        <w:ind w:firstLine="0"/>
      </w:pPr>
      <w:r>
        <w:rPr>
          <w:noProof/>
        </w:rPr>
        <w:drawing>
          <wp:inline distT="0" distB="0" distL="0" distR="0" wp14:anchorId="380D151E" wp14:editId="5511B365">
            <wp:extent cx="5940425" cy="1751330"/>
            <wp:effectExtent l="0" t="0" r="3175" b="1270"/>
            <wp:docPr id="17045194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19421" name="Рисунок 17045194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5A13" w14:textId="1032321F" w:rsidR="00315CDF" w:rsidRPr="000D7D11" w:rsidRDefault="00315CDF" w:rsidP="00315CDF">
      <w:pPr>
        <w:pStyle w:val="a4"/>
        <w:rPr>
          <w:lang w:val="en-US"/>
        </w:rPr>
      </w:pPr>
      <w:r>
        <w:t>Рис</w:t>
      </w:r>
      <w:r w:rsidRPr="000D7D11">
        <w:rPr>
          <w:lang w:val="en-US"/>
        </w:rPr>
        <w:t>. 1</w:t>
      </w:r>
      <w:r w:rsidR="000D7D11" w:rsidRPr="000D7D11">
        <w:rPr>
          <w:lang w:val="en-US"/>
        </w:rPr>
        <w:t>4</w:t>
      </w:r>
      <w:r w:rsidRPr="000D7D11">
        <w:rPr>
          <w:lang w:val="en-US"/>
        </w:rPr>
        <w:t xml:space="preserve">. </w:t>
      </w:r>
      <w:r w:rsidR="00B827F1">
        <w:rPr>
          <w:lang w:val="en-US"/>
        </w:rPr>
        <w:t>Find books above price</w:t>
      </w:r>
    </w:p>
    <w:p w14:paraId="4A344D96" w14:textId="0C2CE927" w:rsidR="00D93BD6" w:rsidRPr="00D93BD6" w:rsidRDefault="00315CDF" w:rsidP="00315CDF">
      <w:r>
        <w:t xml:space="preserve">При нажатии на кнопку </w:t>
      </w:r>
      <w:r>
        <w:rPr>
          <w:lang w:val="en-US"/>
        </w:rPr>
        <w:t>Add</w:t>
      </w:r>
      <w:r w:rsidRPr="00315CDF">
        <w:t xml:space="preserve"> </w:t>
      </w:r>
      <w:r w:rsidR="00D8366F">
        <w:rPr>
          <w:lang w:val="en-US"/>
        </w:rPr>
        <w:t>book</w:t>
      </w:r>
      <w:r>
        <w:t>, выводится окно, в нем нужно ввести</w:t>
      </w:r>
      <w:r w:rsidR="00AC1A84" w:rsidRPr="00AC1A84">
        <w:t xml:space="preserve"> название</w:t>
      </w:r>
      <w:r w:rsidR="00AC1A84">
        <w:t>, ФИО автора, год рождения автора, издателя, год написания книги</w:t>
      </w:r>
      <w:r>
        <w:t>,</w:t>
      </w:r>
      <w:r w:rsidR="00AC1A84">
        <w:t xml:space="preserve"> количество страниц и цену,</w:t>
      </w:r>
      <w:r>
        <w:t xml:space="preserve"> программа </w:t>
      </w:r>
      <w:r w:rsidR="005B7448">
        <w:t>добавит</w:t>
      </w:r>
      <w:r w:rsidRPr="00315CDF">
        <w:t xml:space="preserve"> вс</w:t>
      </w:r>
      <w:r w:rsidR="005B7448">
        <w:t>ю</w:t>
      </w:r>
      <w:r w:rsidRPr="00315CDF">
        <w:t xml:space="preserve"> </w:t>
      </w:r>
      <w:r w:rsidR="005B7448">
        <w:t xml:space="preserve">о </w:t>
      </w:r>
      <w:r w:rsidRPr="00315CDF">
        <w:t xml:space="preserve">соревнованиях в </w:t>
      </w:r>
      <w:r w:rsidR="005B7448">
        <w:t>базу данных</w:t>
      </w:r>
      <w:r>
        <w:t xml:space="preserve">. </w:t>
      </w:r>
      <w:r w:rsidR="005B7448">
        <w:t xml:space="preserve">Затем, при нажатии на </w:t>
      </w:r>
      <w:r w:rsidR="00AC1A84">
        <w:rPr>
          <w:lang w:val="en-US"/>
        </w:rPr>
        <w:t>Add</w:t>
      </w:r>
      <w:r w:rsidR="00AC1A84" w:rsidRPr="00AC1A84">
        <w:t xml:space="preserve"> </w:t>
      </w:r>
      <w:r w:rsidR="00AC1A84">
        <w:rPr>
          <w:lang w:val="en-US"/>
        </w:rPr>
        <w:t>book</w:t>
      </w:r>
      <w:r w:rsidR="00D93BD6">
        <w:t xml:space="preserve"> сохранится.</w:t>
      </w:r>
    </w:p>
    <w:p w14:paraId="23BE507C" w14:textId="16FC084B" w:rsidR="00315CDF" w:rsidRDefault="00315CDF" w:rsidP="00315CDF">
      <w:r>
        <w:t xml:space="preserve">Пример работы программы представлен на рисунке </w:t>
      </w:r>
      <w:r w:rsidRPr="00092FF0">
        <w:t>1</w:t>
      </w:r>
      <w:r w:rsidR="000D7D11">
        <w:t>5</w:t>
      </w:r>
      <w:r>
        <w:t>.</w:t>
      </w:r>
    </w:p>
    <w:p w14:paraId="57225A52" w14:textId="3B404E10" w:rsidR="00315CDF" w:rsidRDefault="00AC1A84" w:rsidP="00315CDF">
      <w:pPr>
        <w:ind w:firstLine="0"/>
      </w:pPr>
      <w:r>
        <w:rPr>
          <w:noProof/>
        </w:rPr>
        <w:lastRenderedPageBreak/>
        <w:drawing>
          <wp:inline distT="0" distB="0" distL="0" distR="0" wp14:anchorId="2CFF9F05" wp14:editId="23331646">
            <wp:extent cx="5940425" cy="2982595"/>
            <wp:effectExtent l="0" t="0" r="3175" b="1905"/>
            <wp:docPr id="647299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991" name="Рисунок 647299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8C32" w14:textId="17C6318D" w:rsidR="00B827F1" w:rsidRDefault="005B7448" w:rsidP="005B7448">
      <w:pPr>
        <w:pStyle w:val="a4"/>
        <w:rPr>
          <w:lang w:val="en-US"/>
        </w:rPr>
      </w:pPr>
      <w:r>
        <w:t>Рис</w:t>
      </w:r>
      <w:r w:rsidRPr="005B7448">
        <w:rPr>
          <w:lang w:val="en-US"/>
        </w:rPr>
        <w:t>. 1</w:t>
      </w:r>
      <w:r w:rsidR="000D7D11">
        <w:t>5</w:t>
      </w:r>
      <w:r w:rsidRPr="005B7448">
        <w:rPr>
          <w:lang w:val="en-US"/>
        </w:rPr>
        <w:t xml:space="preserve">. </w:t>
      </w:r>
      <w:r>
        <w:rPr>
          <w:lang w:val="en-US"/>
        </w:rPr>
        <w:t>Add</w:t>
      </w:r>
      <w:r w:rsidRPr="005B7448">
        <w:rPr>
          <w:lang w:val="en-US"/>
        </w:rPr>
        <w:t xml:space="preserve"> </w:t>
      </w:r>
      <w:r w:rsidR="00B827F1">
        <w:rPr>
          <w:lang w:val="en-US"/>
        </w:rPr>
        <w:t>book</w:t>
      </w:r>
    </w:p>
    <w:p w14:paraId="5F4A1C29" w14:textId="77777777" w:rsidR="006D656B" w:rsidRDefault="006D656B" w:rsidP="006D656B">
      <w:pPr>
        <w:pStyle w:val="a4"/>
        <w:ind w:firstLine="708"/>
        <w:jc w:val="both"/>
      </w:pPr>
      <w:r>
        <w:rPr>
          <w:lang w:val="en-US"/>
        </w:rPr>
        <w:t>Save</w:t>
      </w:r>
      <w:r w:rsidRPr="006D656B">
        <w:t xml:space="preserve"> </w:t>
      </w:r>
      <w:r>
        <w:rPr>
          <w:lang w:val="en-US"/>
        </w:rPr>
        <w:t>database</w:t>
      </w:r>
      <w:r w:rsidR="00B827F1">
        <w:t xml:space="preserve">, выводится окно, куда нужно ввести название базы данных, программа сохранит базу в отдельный файл на компьютере. </w:t>
      </w:r>
    </w:p>
    <w:p w14:paraId="617406B6" w14:textId="4EB42A3A" w:rsidR="000D7D11" w:rsidRPr="000D7D11" w:rsidRDefault="000D7D11" w:rsidP="000D7D11">
      <w:r>
        <w:t xml:space="preserve">Пример работы программы представлен на рисунке </w:t>
      </w:r>
      <w:r w:rsidRPr="00092FF0">
        <w:t>1</w:t>
      </w:r>
      <w:r>
        <w:t>6</w:t>
      </w:r>
      <w:r>
        <w:t>.</w:t>
      </w:r>
    </w:p>
    <w:p w14:paraId="47CB51F0" w14:textId="77777777" w:rsidR="006D656B" w:rsidRDefault="006D656B" w:rsidP="006D656B">
      <w:pPr>
        <w:pStyle w:val="a4"/>
        <w:ind w:firstLine="708"/>
      </w:pPr>
      <w:r>
        <w:rPr>
          <w:noProof/>
        </w:rPr>
        <w:drawing>
          <wp:inline distT="0" distB="0" distL="0" distR="0" wp14:anchorId="639871EF" wp14:editId="658552F5">
            <wp:extent cx="4241800" cy="972145"/>
            <wp:effectExtent l="0" t="0" r="0" b="6350"/>
            <wp:docPr id="18066864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86419" name="Рисунок 18066864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564" cy="97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36F5" w14:textId="0B1CFA63" w:rsidR="006D656B" w:rsidRPr="006D656B" w:rsidRDefault="006D656B" w:rsidP="006D656B">
      <w:pPr>
        <w:pStyle w:val="a4"/>
      </w:pPr>
      <w:r>
        <w:t>Рис</w:t>
      </w:r>
      <w:r w:rsidRPr="006D656B">
        <w:t>. 1</w:t>
      </w:r>
      <w:r w:rsidR="000D7D11">
        <w:t>6</w:t>
      </w:r>
      <w:r w:rsidRPr="006D656B">
        <w:t xml:space="preserve">. </w:t>
      </w:r>
      <w:r>
        <w:rPr>
          <w:lang w:val="en-US"/>
        </w:rPr>
        <w:t>Save</w:t>
      </w:r>
      <w:r w:rsidRPr="006D656B">
        <w:t xml:space="preserve"> </w:t>
      </w:r>
      <w:r>
        <w:rPr>
          <w:lang w:val="en-US"/>
        </w:rPr>
        <w:t>database</w:t>
      </w:r>
    </w:p>
    <w:p w14:paraId="29EC6370" w14:textId="31F96603" w:rsidR="00934D42" w:rsidRPr="00B827F1" w:rsidRDefault="00934D42" w:rsidP="006D656B">
      <w:pPr>
        <w:pStyle w:val="a4"/>
        <w:ind w:firstLine="708"/>
      </w:pPr>
      <w:r w:rsidRPr="00B827F1">
        <w:br w:type="page"/>
      </w:r>
    </w:p>
    <w:p w14:paraId="6CAF813F" w14:textId="654D0A74" w:rsidR="00934D42" w:rsidRDefault="00934D42" w:rsidP="00934D42">
      <w:pPr>
        <w:pStyle w:val="1"/>
      </w:pPr>
      <w:bookmarkStart w:id="4" w:name="_Toc149154953"/>
      <w:r>
        <w:lastRenderedPageBreak/>
        <w:t>Листинг кода</w:t>
      </w:r>
      <w:bookmarkEnd w:id="4"/>
    </w:p>
    <w:p w14:paraId="249F0FC7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bookmarkStart w:id="5" w:name="_Toc149154954"/>
      <w:r w:rsidRPr="009B7E7C">
        <w:rPr>
          <w:rFonts w:eastAsiaTheme="minorHAnsi" w:cstheme="minorBidi"/>
          <w:b w:val="0"/>
          <w:caps w:val="0"/>
          <w:szCs w:val="22"/>
          <w:lang w:val="en-US"/>
        </w:rPr>
        <w:t>:- use_module(library(pce)).</w:t>
      </w:r>
    </w:p>
    <w:p w14:paraId="052D0A2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:- dynamic book/3.</w:t>
      </w:r>
    </w:p>
    <w:p w14:paraId="2BEB513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7D98472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Факты</w:t>
      </w:r>
    </w:p>
    <w:p w14:paraId="55EFAE7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book('The Secrets of Prolog', </w:t>
      </w:r>
    </w:p>
    <w:p w14:paraId="6705D82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author('Johnson', 'Emily', 1974), </w:t>
      </w:r>
    </w:p>
    <w:p w14:paraId="664191A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edition('TechPress', 1, 2015, 320, 4000, 5000)).</w:t>
      </w:r>
    </w:p>
    <w:p w14:paraId="7C7E875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1D1A16B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book('Advanced SWI-Prolog Techniques', </w:t>
      </w:r>
    </w:p>
    <w:p w14:paraId="0CE6B16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author('Johnson', 'Emily', 1974), </w:t>
      </w:r>
    </w:p>
    <w:p w14:paraId="0931132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edition('TechPress', 2, 2018, 350, 4500, 5500)).</w:t>
      </w:r>
    </w:p>
    <w:p w14:paraId="3AB8FC1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65AAC86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book('Mysteries of the Cosmos', </w:t>
      </w:r>
    </w:p>
    <w:p w14:paraId="63D7FCE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author('Hawking', 'Stephanie', 1982), </w:t>
      </w:r>
    </w:p>
    <w:p w14:paraId="700DF4B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edition('Universe Publishing', 1, 2017, 280, 3000, 4000)).</w:t>
      </w:r>
    </w:p>
    <w:p w14:paraId="6271352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2C10963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book('Mysteries of the Cosmos', </w:t>
      </w:r>
    </w:p>
    <w:p w14:paraId="1360C58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author('Hawking', 'Stephanie', 1983), </w:t>
      </w:r>
    </w:p>
    <w:p w14:paraId="0285BEC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edition('Universe Publishing', 2, 2017, 280, 3000, 4000)).</w:t>
      </w:r>
    </w:p>
    <w:p w14:paraId="5FF5AF9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6F5EFE8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book('Journeys through Time', </w:t>
      </w:r>
    </w:p>
    <w:p w14:paraId="2A56EEB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author('Hawking', 'Stephanie', 1982), </w:t>
      </w:r>
    </w:p>
    <w:p w14:paraId="640F9C9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edition('Universe Publishing', 1, 2020, 300, 3500, 4500)).</w:t>
      </w:r>
    </w:p>
    <w:p w14:paraId="45F7581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3CFA971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book('A Programmer\'s Guide to Logic', </w:t>
      </w:r>
    </w:p>
    <w:p w14:paraId="7483EE9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author('Turing', 'Alan', 1912), </w:t>
      </w:r>
    </w:p>
    <w:p w14:paraId="046482B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edition('CompSci Books', 3, 1995, 250, 2500, 3000)).</w:t>
      </w:r>
    </w:p>
    <w:p w14:paraId="1EF6EC4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1D29B0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book('The Journey of Prolog', </w:t>
      </w:r>
    </w:p>
    <w:p w14:paraId="07917F4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lastRenderedPageBreak/>
        <w:t xml:space="preserve">     author('Adams', 'Douglas', 1952), </w:t>
      </w:r>
    </w:p>
    <w:p w14:paraId="73CDBC8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edition('SciFi World', 1, 1990, 300, 1500, 1500)).</w:t>
      </w:r>
    </w:p>
    <w:p w14:paraId="36C6C58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293A61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book('The Journey of Prolog', </w:t>
      </w:r>
    </w:p>
    <w:p w14:paraId="75571A4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author('Adams', 'Douglas', 1952), </w:t>
      </w:r>
    </w:p>
    <w:p w14:paraId="29987E9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edition('SciFi World', 2, 1995, 320, 1800, 1800)).</w:t>
      </w:r>
    </w:p>
    <w:p w14:paraId="5A3D8BC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627FCC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book('The Journey of Prolog', </w:t>
      </w:r>
    </w:p>
    <w:p w14:paraId="4718391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author('Adams', 'Douglas', 1952), </w:t>
      </w:r>
    </w:p>
    <w:p w14:paraId="07527A4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edition('SciFi World', 3, 2000, 350, 2000, 2000)).</w:t>
      </w:r>
    </w:p>
    <w:p w14:paraId="0228B5C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6ED1720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book('Exploring AI', </w:t>
      </w:r>
    </w:p>
    <w:p w14:paraId="7411146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author('Curie', 'Marie', 1867), </w:t>
      </w:r>
    </w:p>
    <w:p w14:paraId="4E4855F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edition('Tech Advances', 1, 2010, 250, 2500, 2500)).</w:t>
      </w:r>
    </w:p>
    <w:p w14:paraId="48168E2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2458CC4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book('Exploring AI', </w:t>
      </w:r>
    </w:p>
    <w:p w14:paraId="7DA0C22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author('Curie', 'Marie', 1867), </w:t>
      </w:r>
    </w:p>
    <w:p w14:paraId="1B44A17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edition('Tech Advances', 2, 2015, 300, 3000, 3000)).</w:t>
      </w:r>
    </w:p>
    <w:p w14:paraId="32F3298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358CC49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book('Mysteries of Space', </w:t>
      </w:r>
    </w:p>
    <w:p w14:paraId="745F60B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author('Hawking', 'Stephen', 1942), </w:t>
      </w:r>
    </w:p>
    <w:p w14:paraId="0A0E811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edition('Universe Publishing', 1, 2005, 400, 4000, 4000)).</w:t>
      </w:r>
    </w:p>
    <w:p w14:paraId="6979ECD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58016D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1DF970C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Вспомогательные функции</w:t>
      </w:r>
    </w:p>
    <w:p w14:paraId="0567618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6A14269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221A614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1 Найти автора, у которого книга переиздавалась максимальное число раз:</w:t>
      </w:r>
    </w:p>
    <w:p w14:paraId="6913A20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author_most_reprints(AuthorName) :-</w:t>
      </w:r>
    </w:p>
    <w:p w14:paraId="313B1B2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findall(Reprints-LastName-FirstName, </w:t>
      </w:r>
    </w:p>
    <w:p w14:paraId="438DFE7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lastRenderedPageBreak/>
        <w:t xml:space="preserve">        (book(_, author(LastName, FirstName, _), edition(_, EditionNumber, _, _, _, _)),</w:t>
      </w:r>
    </w:p>
    <w:p w14:paraId="3966E2E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 aggregate(count, book(_, author(LastName, FirstName, _), edition(_, _, _, _, _, _)), Reprints)),</w:t>
      </w:r>
    </w:p>
    <w:p w14:paraId="3B1BBE6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Counts),</w:t>
      </w:r>
    </w:p>
    <w:p w14:paraId="3264C41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max_member(MaxReprints-LastName-FirstName, Counts),</w:t>
      </w:r>
    </w:p>
    <w:p w14:paraId="5EC2BF07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format(atom(AuthorName), '~w ~w', [FirstName, LastName]).</w:t>
      </w:r>
    </w:p>
    <w:p w14:paraId="70275D3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3130C40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find_author_most_reprints(ResultText) :-</w:t>
      </w:r>
    </w:p>
    <w:p w14:paraId="36DC21E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author_most_reprints(AuthorName),</w:t>
      </w:r>
    </w:p>
    <w:p w14:paraId="360E201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send(ResultText, value, AuthorName).</w:t>
      </w:r>
    </w:p>
    <w:p w14:paraId="56F3006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43626F2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324E931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1.1 Кнопка для нахождения автора, у которого книга переиздавалась максимальное число раз:</w:t>
      </w:r>
    </w:p>
    <w:p w14:paraId="0B6EB3F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button_most_reprints :-</w:t>
      </w:r>
    </w:p>
    <w:p w14:paraId="30FB3BA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new(Dialog, dialog('Find Author with Most Reprints')),</w:t>
      </w:r>
    </w:p>
    <w:p w14:paraId="312BB06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741C727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new(ResultText, text_item('Result', '')),</w:t>
      </w:r>
    </w:p>
    <w:p w14:paraId="025FCE1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new(FindButton, button('Find Author', </w:t>
      </w:r>
    </w:p>
    <w:p w14:paraId="30713AA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            message(@prolog, find_author_most_reprints, ResultText))),</w:t>
      </w:r>
    </w:p>
    <w:p w14:paraId="02E4797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121444F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send_list(Dialog, append, [FindButton, ResultText]),</w:t>
      </w:r>
    </w:p>
    <w:p w14:paraId="2EA75C5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send(Dialog, open).</w:t>
      </w:r>
    </w:p>
    <w:p w14:paraId="658DD8C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DC166F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2 Найти все книги, изданные более одного раза</w:t>
      </w:r>
    </w:p>
    <w:p w14:paraId="4F96E49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books_reprinted_more_than_once(Books) :-</w:t>
      </w:r>
    </w:p>
    <w:p w14:paraId="6ACB97A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findall(Title,</w:t>
      </w:r>
    </w:p>
    <w:p w14:paraId="1F85704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(book(Title, _, edition(_, EditionNumber, _, _, _, _)),</w:t>
      </w:r>
    </w:p>
    <w:p w14:paraId="5D313DD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 EditionNumber &gt; 1),</w:t>
      </w:r>
    </w:p>
    <w:p w14:paraId="451D5597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lastRenderedPageBreak/>
        <w:t xml:space="preserve">        Books).</w:t>
      </w:r>
    </w:p>
    <w:p w14:paraId="1169537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10B35B9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4BCC75A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Функция для вызова books_reprinted_more_than_once и отображения результатов</w:t>
      </w:r>
    </w:p>
    <w:p w14:paraId="7DCA9FC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find_books_reprinted_more_than_once(ResultText) :-</w:t>
      </w:r>
    </w:p>
    <w:p w14:paraId="61603E6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books_reprinted_more_than_once(Books),</w:t>
      </w:r>
    </w:p>
    <w:p w14:paraId="4447D12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atomic_list_concat(Books, ', ', BooksStr),</w:t>
      </w:r>
    </w:p>
    <w:p w14:paraId="122FEB8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send(ResultText, value, BooksStr).</w:t>
      </w:r>
    </w:p>
    <w:p w14:paraId="536ABD5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40EF31D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3356C5A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2.1 Кнопка для нахождения всех книг, изданных более одного раза</w:t>
      </w:r>
    </w:p>
    <w:p w14:paraId="22E9E11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button_find_books_reprinted_more_than_once :-</w:t>
      </w:r>
    </w:p>
    <w:p w14:paraId="016C795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new(Dialog, dialog('Find Books Reprinted More Than Once')),</w:t>
      </w:r>
    </w:p>
    <w:p w14:paraId="39778D2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3A6E810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new(ResultText, text_item('Result', '')),</w:t>
      </w:r>
    </w:p>
    <w:p w14:paraId="3C59FFB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new(FindButton, button('Find Books', </w:t>
      </w:r>
    </w:p>
    <w:p w14:paraId="63B4764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            message(@prolog, find_books_reprinted_more_than_once, ResultText))),</w:t>
      </w:r>
    </w:p>
    <w:p w14:paraId="1D29AD3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62E6549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send_list(Dialog, append, [FindButton, ResultText]),</w:t>
      </w:r>
    </w:p>
    <w:p w14:paraId="3948279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send(Dialog, open).</w:t>
      </w:r>
    </w:p>
    <w:p w14:paraId="20243DB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2960C8E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10953C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3 Найти все книги, изданные в указанном издательстве в заданном году</w:t>
      </w:r>
    </w:p>
    <w:p w14:paraId="5DE0337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books_by_publisher_year(Publisher, Year, Books) :-</w:t>
      </w:r>
    </w:p>
    <w:p w14:paraId="7D242AB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findall(Title,</w:t>
      </w:r>
    </w:p>
    <w:p w14:paraId="6F87676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(book(Title, _, edition(Publisher, _, Year, _, _, _))),</w:t>
      </w:r>
    </w:p>
    <w:p w14:paraId="38979C3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Books).</w:t>
      </w:r>
    </w:p>
    <w:p w14:paraId="2B51895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720E4C0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lastRenderedPageBreak/>
        <w:t>% Функция для вызова books_by_publisher_year и отображения результатов</w:t>
      </w:r>
    </w:p>
    <w:p w14:paraId="2988AE8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find_books_by_publisher_year(PublisherEntry, YearEntry, ResultText) :-</w:t>
      </w:r>
    </w:p>
    <w:p w14:paraId="7B9CF54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get(PublisherEntry, selection, Publisher),</w:t>
      </w:r>
    </w:p>
    <w:p w14:paraId="4F7A2BB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get(YearEntry, selection, YearStr),</w:t>
      </w:r>
    </w:p>
    <w:p w14:paraId="1CEACDB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atom_number(YearStr, Year),  % Преобразование строки в число</w:t>
      </w:r>
    </w:p>
    <w:p w14:paraId="76E1AF1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books_by_publisher_year(Publisher, Year, Books),</w:t>
      </w:r>
    </w:p>
    <w:p w14:paraId="4B07744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(Books = [] -&gt; BooksStr = 'No books found'; atomic_list_concat(Books, ', ', BooksStr)),</w:t>
      </w:r>
    </w:p>
    <w:p w14:paraId="7805918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send(ResultText, value, BooksStr).</w:t>
      </w:r>
    </w:p>
    <w:p w14:paraId="08ADB76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B6284F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3.1 Кнопка для нахождения всех книг, изданных в указанном издательстве, в заданном году</w:t>
      </w:r>
    </w:p>
    <w:p w14:paraId="5D941D0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button_find_books_by_publisher_year :-</w:t>
      </w:r>
    </w:p>
    <w:p w14:paraId="162A3D7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new(Dialog, dialog('Find Books by Publisher and Year')),</w:t>
      </w:r>
    </w:p>
    <w:p w14:paraId="6D856A67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new(PublisherEntry, text_item('Enter publisher')),</w:t>
      </w:r>
    </w:p>
    <w:p w14:paraId="324FDFA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new(YearEntry, text_item('Enter year')),</w:t>
      </w:r>
    </w:p>
    <w:p w14:paraId="3D43518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new(ResultText, text_item('Result', '')),</w:t>
      </w:r>
    </w:p>
    <w:p w14:paraId="5A9C3FD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new(FindButton, button('Find Books', </w:t>
      </w:r>
    </w:p>
    <w:p w14:paraId="374964E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    message(@prolog, find_books_by_publisher_year, PublisherEntry, YearEntry, ResultText))),</w:t>
      </w:r>
    </w:p>
    <w:p w14:paraId="15B1F227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send_list(Dialog, append, [PublisherEntry, YearEntry, FindButton, ResultText]),</w:t>
      </w:r>
    </w:p>
    <w:p w14:paraId="66A3870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send(Dialog, open).</w:t>
      </w:r>
    </w:p>
    <w:p w14:paraId="2A7FEE9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8F1B31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3B6F1ED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30FFEB0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4 Найти все книги указанного автора</w:t>
      </w:r>
    </w:p>
    <w:p w14:paraId="64E7AD0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books_by_author(LastName, FirstName, Books) :-</w:t>
      </w:r>
    </w:p>
    <w:p w14:paraId="26E6B93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findall(Title, </w:t>
      </w:r>
    </w:p>
    <w:p w14:paraId="7C5B751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book(Title, author(LastName, FirstName, _), _),</w:t>
      </w:r>
    </w:p>
    <w:p w14:paraId="5BA83A4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Books).</w:t>
      </w:r>
    </w:p>
    <w:p w14:paraId="5FD10C9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71DDB3C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Функция для вызова books_by_author и отображения результатов</w:t>
      </w:r>
    </w:p>
    <w:p w14:paraId="6147DEB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find_books_by_author(LastName, FirstName, ResultText) :-</w:t>
      </w:r>
    </w:p>
    <w:p w14:paraId="1D372C0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books_by_author(LastName, FirstName, Books),</w:t>
      </w:r>
    </w:p>
    <w:p w14:paraId="68A1E34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(   Books = []</w:t>
      </w:r>
    </w:p>
    <w:p w14:paraId="259A3FD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-&gt;  BooksStr = 'No books found'</w:t>
      </w:r>
    </w:p>
    <w:p w14:paraId="298F00E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;   atomic_list_concat(Books, ', ', BooksStr)</w:t>
      </w:r>
    </w:p>
    <w:p w14:paraId="6E227EC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),</w:t>
      </w:r>
    </w:p>
    <w:p w14:paraId="3C6752F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send(ResultText, value, BooksStr).</w:t>
      </w:r>
    </w:p>
    <w:p w14:paraId="62E7AFE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6D54957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4.1 Кнопка для нахождения всех книг указанного автора</w:t>
      </w:r>
    </w:p>
    <w:p w14:paraId="60F636C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button_find_books_by_author :-</w:t>
      </w:r>
    </w:p>
    <w:p w14:paraId="609FDCE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new(Dialog, dialog('Find Books by Author')),</w:t>
      </w:r>
    </w:p>
    <w:p w14:paraId="6FE9C89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76C0C6F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new(LastNameEntry, text_item('Enter author\'s last name')),</w:t>
      </w:r>
    </w:p>
    <w:p w14:paraId="5C9E76B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new(FirstNameEntry, text_item('Enter author\'s first name')),</w:t>
      </w:r>
    </w:p>
    <w:p w14:paraId="463CCA6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new(ResultText, text_item('Result', '')),</w:t>
      </w:r>
    </w:p>
    <w:p w14:paraId="252DCAA7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new(FindButton, button('Find Books', </w:t>
      </w:r>
    </w:p>
    <w:p w14:paraId="68C43E7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            message(@prolog, find_books_by_author, LastNameEntry?selection, FirstNameEntry?selection, ResultText))),</w:t>
      </w:r>
    </w:p>
    <w:p w14:paraId="4B9D0DE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632A68D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send_list(Dialog, append, [LastNameEntry, FirstNameEntry, FindButton, ResultText]),</w:t>
      </w:r>
    </w:p>
    <w:p w14:paraId="6D052D3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send(Dialog, open).</w:t>
      </w:r>
    </w:p>
    <w:p w14:paraId="7AA37AE7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6CAEE27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C337E8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2E8A900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5 Найти все книги, цена которых превышает заданную сумму</w:t>
      </w:r>
    </w:p>
    <w:p w14:paraId="14C5691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find_books_above_price(PriceLimit, ResultText) :-</w:t>
      </w:r>
    </w:p>
    <w:p w14:paraId="745C6DF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findall(Title,</w:t>
      </w:r>
    </w:p>
    <w:p w14:paraId="18F29C4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lastRenderedPageBreak/>
        <w:t xml:space="preserve">        (book(Title, _, edition(_, _, _, _, Price, _)),</w:t>
      </w:r>
    </w:p>
    <w:p w14:paraId="2E63297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 Price &gt; PriceLimit),</w:t>
      </w:r>
    </w:p>
    <w:p w14:paraId="2D39840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Books),</w:t>
      </w:r>
    </w:p>
    <w:p w14:paraId="1289FDC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(Books = [] -&gt; BooksStr = 'No books found'; atomic_list_concat(Books, ', ', BooksStr)),</w:t>
      </w:r>
    </w:p>
    <w:p w14:paraId="52DA300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send(ResultText, value, BooksStr).</w:t>
      </w:r>
    </w:p>
    <w:p w14:paraId="17709FB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56ABBA9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1521486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Функция для вызова books_above_price и отображения результатов</w:t>
      </w:r>
    </w:p>
    <w:p w14:paraId="38E2AD2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find_books_above_price_handler(PriceLimitEntry, ResultText) :-</w:t>
      </w:r>
    </w:p>
    <w:p w14:paraId="6B1A351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get(PriceLimitEntry, selection, PriceLimitStr),</w:t>
      </w:r>
    </w:p>
    <w:p w14:paraId="6773B7D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atom_number(PriceLimitStr, PriceLimit),  % Преобразование строки в число</w:t>
      </w:r>
    </w:p>
    <w:p w14:paraId="5D601F3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find_books_above_price(PriceLimit, ResultText).</w:t>
      </w:r>
    </w:p>
    <w:p w14:paraId="4B9BAEE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2E9250F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3E38637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5.1 Кнопка для нахождения всех книг, цена которых превышает заданную сумму:</w:t>
      </w:r>
    </w:p>
    <w:p w14:paraId="144D1A1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button_find_books_above_price :-</w:t>
      </w:r>
    </w:p>
    <w:p w14:paraId="6CED8A0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new(Dialog, dialog('Find Books Above a Price')),</w:t>
      </w:r>
    </w:p>
    <w:p w14:paraId="6FD489C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new(PriceLimitEntry, text_item('Enter price limit')),</w:t>
      </w:r>
    </w:p>
    <w:p w14:paraId="47B583E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new(ResultText, text_item('Result', '')),</w:t>
      </w:r>
    </w:p>
    <w:p w14:paraId="1992508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new(FindButton, button('Find Books', </w:t>
      </w:r>
    </w:p>
    <w:p w14:paraId="1D28C89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            message(@prolog, find_books_above_price_handler, PriceLimitEntry, ResultText))),</w:t>
      </w:r>
    </w:p>
    <w:p w14:paraId="40A4893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send_list(Dialog, append, [PriceLimitEntry, FindButton, ResultText]),</w:t>
      </w:r>
    </w:p>
    <w:p w14:paraId="0330276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send(Dialog, open).</w:t>
      </w:r>
    </w:p>
    <w:p w14:paraId="69650F0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64FF8E7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3B0937C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6BAECC1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6. Add new client</w:t>
      </w:r>
    </w:p>
    <w:p w14:paraId="2BD8DB5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lastRenderedPageBreak/>
        <w:t>% Enter surname: "Ivanov" - Фамилия клиента.</w:t>
      </w:r>
    </w:p>
    <w:p w14:paraId="3964311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Enter name: "Ivan" - Имя клиента.</w:t>
      </w:r>
    </w:p>
    <w:p w14:paraId="53BB081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Enter patronymic: "Ivanovich" - Отчество клиента.</w:t>
      </w:r>
    </w:p>
    <w:p w14:paraId="4931DC3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Enter age: "30" - Возраст клиента. Введите число.</w:t>
      </w:r>
    </w:p>
    <w:p w14:paraId="18DA8BA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Enter nationality: "Russian" - Национальность клиента.</w:t>
      </w:r>
    </w:p>
    <w:p w14:paraId="132CD67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Education level: Выберите "higher" - Уровень образования клиента. Выберите из списка (например, "higher", "secondary_vocational" или "secondary").</w:t>
      </w:r>
    </w:p>
    <w:p w14:paraId="3A2D828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Enter monthly income: "5000" - Ежемесячный доход клиента. Введите число.</w:t>
      </w:r>
    </w:p>
    <w:p w14:paraId="7EF55E5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Owns living space: Выберите "yes" - Имеет ли клиент собственную жилую площадь. Выберите "yes" или "no"</w:t>
      </w:r>
    </w:p>
    <w:p w14:paraId="26302B2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Has children: Выберите "no" - Имеет ли клиент детей. Выберите "yes" или "no".</w:t>
      </w:r>
    </w:p>
    <w:p w14:paraId="20F38BC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No bad habits: Выберите "yes" - Отсутствие вредных привычек у клиента. Выберите "yes" или "no".</w:t>
      </w:r>
    </w:p>
    <w:p w14:paraId="3A46DFC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Partner education: "Higher" - Требуемый уровень образования партнера.</w:t>
      </w:r>
    </w:p>
    <w:p w14:paraId="4C03F13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Partner age: "35" - Максимальный возраст партнера. Введите число.</w:t>
      </w:r>
    </w:p>
    <w:p w14:paraId="4E49CAF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Partner nationality: "Russian" - Национальность партнера.</w:t>
      </w:r>
    </w:p>
    <w:p w14:paraId="7FFBFC2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Partner income: "4000" - Минимальный ежемесячный доход партнера. Введите число.</w:t>
      </w:r>
    </w:p>
    <w:p w14:paraId="01048A1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2632FAE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6 Добавление клиента</w:t>
      </w:r>
    </w:p>
    <w:p w14:paraId="0CD092F7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add_book(TitleStr, LastNameStr, FirstNameStr, BirthYearStr, PublisherStr, EditionNumberStr, YearStr, PagesStr, PriceStr) :-</w:t>
      </w:r>
    </w:p>
    <w:p w14:paraId="38A2D64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atom_string(Title, TitleStr),</w:t>
      </w:r>
    </w:p>
    <w:p w14:paraId="5A040B8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atom_string(LastName, LastNameStr),</w:t>
      </w:r>
    </w:p>
    <w:p w14:paraId="683AD0B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atom_string(FirstName, FirstNameStr),</w:t>
      </w:r>
    </w:p>
    <w:p w14:paraId="33670AA7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atom_number(BirthYearStr, BirthYear),</w:t>
      </w:r>
    </w:p>
    <w:p w14:paraId="1310654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atom_string(Publisher, PublisherStr),</w:t>
      </w:r>
    </w:p>
    <w:p w14:paraId="770A795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atom_number(EditionNumberStr, EditionNumber),</w:t>
      </w:r>
    </w:p>
    <w:p w14:paraId="67DDAD9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lastRenderedPageBreak/>
        <w:t xml:space="preserve">    atom_number(YearStr, Year),</w:t>
      </w:r>
    </w:p>
    <w:p w14:paraId="3E59292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atom_number(PagesStr, Pages),</w:t>
      </w:r>
    </w:p>
    <w:p w14:paraId="7D8BEEC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atom_number(PriceStr, Price),</w:t>
      </w:r>
    </w:p>
    <w:p w14:paraId="7C54BBB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assertz(book(Title, author(LastName, FirstName, BirthYear), edition(Publisher, EditionNumber, Year, Pages, Price))),</w:t>
      </w:r>
    </w:p>
    <w:p w14:paraId="59B2FAF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writeln('Book added to the database').</w:t>
      </w:r>
    </w:p>
    <w:p w14:paraId="4253476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FE5FFB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58F36F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6.1 Кнопка для добавления клиента:</w:t>
      </w:r>
    </w:p>
    <w:p w14:paraId="623D744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button_add_book :-</w:t>
      </w:r>
    </w:p>
    <w:p w14:paraId="6AA1D47A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new(Dialog, dialog('Add New Book')),</w:t>
      </w:r>
    </w:p>
    <w:p w14:paraId="5D61379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759F866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new(TitleEntry, text_item('Enter book title')),</w:t>
      </w:r>
    </w:p>
    <w:p w14:paraId="03F5289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new(LastNameEntry, text_item('Enter author\'s last name')),</w:t>
      </w:r>
    </w:p>
    <w:p w14:paraId="6F2301A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new(FirstNameEntry, text_item('Enter author\'s first name')),</w:t>
      </w:r>
    </w:p>
    <w:p w14:paraId="2D02FA2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new(BirthYearEntry, text_item('Enter author\'s birth year')),</w:t>
      </w:r>
    </w:p>
    <w:p w14:paraId="66434A2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new(PublisherEntry, text_item('Enter publisher')),</w:t>
      </w:r>
    </w:p>
    <w:p w14:paraId="3E80F63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new(EditionNumberEntry, text_item('Enter edition number')),</w:t>
      </w:r>
    </w:p>
    <w:p w14:paraId="747358D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new(YearEntry, text_item('Enter year of publication')),</w:t>
      </w:r>
    </w:p>
    <w:p w14:paraId="0824831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new(PagesEntry, text_item('Enter number of pages')),</w:t>
      </w:r>
    </w:p>
    <w:p w14:paraId="7BC6697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new(PriceEntry, text_item('Enter price')),</w:t>
      </w:r>
    </w:p>
    <w:p w14:paraId="05C8DF1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623153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new(AddButton, button('Add Book', </w:t>
      </w:r>
    </w:p>
    <w:p w14:paraId="0AF126F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            message(@prolog, add_book, TitleEntry?selection, LastNameEntry?selection, FirstNameEntry?selection, BirthYearEntry?selection, PublisherEntry?selection, EditionNumberEntry?selection, YearEntry?selection, PagesEntry?selection, PriceEntry?selection))),</w:t>
      </w:r>
    </w:p>
    <w:p w14:paraId="606F7DC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30385AA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lastRenderedPageBreak/>
        <w:t xml:space="preserve">    send_list(Dialog, append, [TitleEntry, LastNameEntry, FirstNameEntry, BirthYearEntry, PublisherEntry, EditionNumberEntry, YearEntry, PagesEntry, PriceEntry, AddButton]),</w:t>
      </w:r>
    </w:p>
    <w:p w14:paraId="7CF9ECE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send(Dialog, open).</w:t>
      </w:r>
    </w:p>
    <w:p w14:paraId="1B02B4B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51DB6C9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69E1480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294FB5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7. Интерфейс для сохранения базы данных</w:t>
      </w:r>
    </w:p>
    <w:p w14:paraId="287B782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Все определения save_db/1 группируются здесь\</w:t>
      </w:r>
    </w:p>
    <w:p w14:paraId="23BC2198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0361970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save_db(FileName) :-</w:t>
      </w:r>
    </w:p>
    <w:p w14:paraId="51EB4347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open(FileName, write, Stream),</w:t>
      </w:r>
    </w:p>
    <w:p w14:paraId="4980D7E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with_output_to(Stream, listing(book)),</w:t>
      </w:r>
    </w:p>
    <w:p w14:paraId="6EE896D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close(Stream),</w:t>
      </w:r>
    </w:p>
    <w:p w14:paraId="6BEF4D4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writeln('Database saved to file').</w:t>
      </w:r>
    </w:p>
    <w:p w14:paraId="5673BBC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30F6F92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7.1 Кнопка для сохранения анкет в БД</w:t>
      </w:r>
    </w:p>
    <w:p w14:paraId="0DC090A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2F792CF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button_save_db :-</w:t>
      </w:r>
    </w:p>
    <w:p w14:paraId="56BE7CE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new(Dialog, dialog('Save Database')),</w:t>
      </w:r>
    </w:p>
    <w:p w14:paraId="64C9C7A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2BFE7FC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new(FileNameEntry, text_item('Enter file name')),</w:t>
      </w:r>
    </w:p>
    <w:p w14:paraId="5D7800A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new(SaveButton, button('Save Database', </w:t>
      </w:r>
    </w:p>
    <w:p w14:paraId="5FBD017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            message(@prolog, save_db, FileNameEntry?selection))),</w:t>
      </w:r>
    </w:p>
    <w:p w14:paraId="70ED4DE6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5AD2687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send_list(Dialog, append, [FileNameEntry, SaveButton]),</w:t>
      </w:r>
    </w:p>
    <w:p w14:paraId="54FD8281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send(Dialog, open).</w:t>
      </w:r>
    </w:p>
    <w:p w14:paraId="1C84655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</w:t>
      </w:r>
    </w:p>
    <w:p w14:paraId="1E3038E2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3B03091F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% Основное окно</w:t>
      </w:r>
    </w:p>
    <w:p w14:paraId="7E81CDF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lastRenderedPageBreak/>
        <w:t>create_main_window :-</w:t>
      </w:r>
    </w:p>
    <w:p w14:paraId="54C85A0C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new(MainDialog, dialog('Main Window')),</w:t>
      </w:r>
    </w:p>
    <w:p w14:paraId="253350D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new(OpenDialogBtn_most_reprints, button('Author most reprints', message(@prolog, button_most_reprints))), </w:t>
      </w:r>
    </w:p>
    <w:p w14:paraId="3CB1BAE0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new(OpenDialogBtn_find_books_reprinted_more_than_once, button('Find Books', message(@prolog, button_find_books_reprinted_more_than_once))),</w:t>
      </w:r>
    </w:p>
    <w:p w14:paraId="095AEAA3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new(OpenDialogBtn_find_books_by_publisher_year, button('Find books by publisher year', message(@prolog, button_find_books_by_publisher_year))),</w:t>
      </w:r>
    </w:p>
    <w:p w14:paraId="7FE818B9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new(OpenDialogBtn_find_books_by_author, button('Find books by author', message(@prolog, button_find_books_by_author))),</w:t>
      </w:r>
    </w:p>
    <w:p w14:paraId="0609632D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new(OpenDialogBtn_find_books_above_price, button('Find books above price', message(@prolog, button_find_books_above_price))),</w:t>
      </w:r>
    </w:p>
    <w:p w14:paraId="312E7377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new(OpenDialogBtn_add_book, button('Add book', message(@prolog, button_add_book))),</w:t>
      </w:r>
    </w:p>
    <w:p w14:paraId="5E1065F5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new(OpenDialogBtn_save_db, button('Save DataBase', message(@prolog, button_save_db))),</w:t>
      </w:r>
    </w:p>
    <w:p w14:paraId="36245E0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send_list(MainDialog, append, [OpenDialogBtn_most_reprints, OpenDialogBtn_find_books_reprinted_more_than_once, OpenDialogBtn_find_books_by_publisher_year, </w:t>
      </w:r>
    </w:p>
    <w:p w14:paraId="2C379C84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                               OpenDialogBtn_find_books_by_author, OpenDialogBtn_find_books_above_price, OpenDialogBtn_add_book, OpenDialogBtn_save_db]),</w:t>
      </w:r>
    </w:p>
    <w:p w14:paraId="6C7C3E5B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 xml:space="preserve">    send(MainDialog, open).</w:t>
      </w:r>
    </w:p>
    <w:p w14:paraId="7571110E" w14:textId="77777777" w:rsidR="009B7E7C" w:rsidRP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</w:p>
    <w:p w14:paraId="66BCF1C1" w14:textId="77777777" w:rsidR="009B7E7C" w:rsidRDefault="009B7E7C" w:rsidP="009B7E7C">
      <w:pPr>
        <w:pStyle w:val="1"/>
        <w:jc w:val="both"/>
        <w:rPr>
          <w:rFonts w:eastAsiaTheme="minorHAnsi" w:cstheme="minorBidi"/>
          <w:b w:val="0"/>
          <w:caps w:val="0"/>
          <w:szCs w:val="22"/>
          <w:lang w:val="en-US"/>
        </w:rPr>
      </w:pPr>
      <w:r w:rsidRPr="009B7E7C">
        <w:rPr>
          <w:rFonts w:eastAsiaTheme="minorHAnsi" w:cstheme="minorBidi"/>
          <w:b w:val="0"/>
          <w:caps w:val="0"/>
          <w:szCs w:val="22"/>
          <w:lang w:val="en-US"/>
        </w:rPr>
        <w:t>:- create_main_window.</w:t>
      </w:r>
    </w:p>
    <w:p w14:paraId="7DC769B9" w14:textId="77777777" w:rsidR="002C7330" w:rsidRPr="002C7330" w:rsidRDefault="002C7330" w:rsidP="002C7330">
      <w:pPr>
        <w:rPr>
          <w:lang w:val="en-US"/>
        </w:rPr>
      </w:pPr>
    </w:p>
    <w:p w14:paraId="63A2241F" w14:textId="78300F04" w:rsidR="00506993" w:rsidRDefault="00506993" w:rsidP="009B7E7C">
      <w:pPr>
        <w:pStyle w:val="1"/>
      </w:pPr>
      <w:r w:rsidRPr="007336A9">
        <w:lastRenderedPageBreak/>
        <w:t>Выводы</w:t>
      </w:r>
      <w:bookmarkEnd w:id="5"/>
    </w:p>
    <w:p w14:paraId="522388FA" w14:textId="47162F74" w:rsidR="00224298" w:rsidRDefault="002E716F" w:rsidP="00224298">
      <w:r>
        <w:t xml:space="preserve">В ходе этой лабораторной работы мы научились использовать SWI-Prolog и библиотеку XPCE для создания графического пользовательского интерфейса (GUI) и работы с динамической базой данных (БД). </w:t>
      </w:r>
    </w:p>
    <w:p w14:paraId="35F22497" w14:textId="6A43B528" w:rsidR="005B7448" w:rsidRDefault="00224298" w:rsidP="002E716F">
      <w:r>
        <w:t>В рамках работы были изучены основные конструкции рекурсивно-логического программирования, включая термы и утверждения. Мы также освоили унификацию термов на языке Prolog и изучили методы работы с интерпретатором SWI Prolog. Были рассмотрены элементы интерфейса SWI Prolog, такие как окно запросов и встроенный редактор текстов, и получены практические навыки создания, отладки и выполнения простых программ в среде SWI Prolog.</w:t>
      </w:r>
    </w:p>
    <w:p w14:paraId="2F45D3AE" w14:textId="77777777" w:rsidR="00506993" w:rsidRDefault="00506993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4D694E0" w14:textId="77777777" w:rsidR="00506993" w:rsidRDefault="00506993" w:rsidP="00506993">
      <w:pPr>
        <w:pStyle w:val="1"/>
      </w:pPr>
      <w:bookmarkStart w:id="6" w:name="_Toc149154955"/>
      <w:r>
        <w:lastRenderedPageBreak/>
        <w:t>Список литературы</w:t>
      </w:r>
      <w:bookmarkEnd w:id="6"/>
    </w:p>
    <w:p w14:paraId="26926640" w14:textId="77777777" w:rsidR="00224298" w:rsidRDefault="00224298" w:rsidP="00224298">
      <w:pPr>
        <w:pStyle w:val="a8"/>
        <w:numPr>
          <w:ilvl w:val="0"/>
          <w:numId w:val="3"/>
        </w:numPr>
        <w:ind w:left="0" w:firstLine="709"/>
      </w:pPr>
      <w:r>
        <w:t>"Логическое программирование на языке Prolog" (http://www.habarov.spb.ru/book_prolog_2013/SerpBook_Prolog.pdf)</w:t>
      </w:r>
    </w:p>
    <w:p w14:paraId="59696443" w14:textId="77777777" w:rsidR="00224298" w:rsidRDefault="00224298" w:rsidP="00224298">
      <w:pPr>
        <w:pStyle w:val="a8"/>
        <w:numPr>
          <w:ilvl w:val="0"/>
          <w:numId w:val="3"/>
        </w:numPr>
        <w:ind w:left="0" w:firstLine="709"/>
      </w:pPr>
      <w:r>
        <w:t>"Введение в логическое программирование на языке Prolog" (https://habr.com/ru/articles/124636/)</w:t>
      </w:r>
    </w:p>
    <w:p w14:paraId="3B385554" w14:textId="77777777" w:rsidR="00224298" w:rsidRDefault="00224298" w:rsidP="00224298">
      <w:pPr>
        <w:pStyle w:val="a8"/>
        <w:numPr>
          <w:ilvl w:val="0"/>
          <w:numId w:val="3"/>
        </w:numPr>
        <w:ind w:left="0" w:firstLine="709"/>
      </w:pPr>
      <w:r>
        <w:t>"Логическое программирование на языке Visual Prolog. Учебное пособие для вузов" - Цуканова Н.И., Дмитриева Т.А.</w:t>
      </w:r>
    </w:p>
    <w:p w14:paraId="7B2E3C12" w14:textId="77777777" w:rsidR="00224298" w:rsidRDefault="00224298" w:rsidP="00224298">
      <w:pPr>
        <w:pStyle w:val="a8"/>
        <w:numPr>
          <w:ilvl w:val="0"/>
          <w:numId w:val="3"/>
        </w:numPr>
        <w:ind w:left="0" w:firstLine="709"/>
      </w:pPr>
      <w:r>
        <w:t>"Искусство программирования на языке Пролог" - Л. Стерлинг, Э. Шапиро</w:t>
      </w:r>
    </w:p>
    <w:p w14:paraId="121DA960" w14:textId="3971496E" w:rsidR="00506993" w:rsidRDefault="00506993" w:rsidP="00224298">
      <w:pPr>
        <w:pStyle w:val="a8"/>
      </w:pPr>
    </w:p>
    <w:sectPr w:rsidR="00506993" w:rsidSect="000E1F16">
      <w:headerReference w:type="default" r:id="rId26"/>
      <w:footerReference w:type="first" r:id="rId27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74B2D" w14:textId="77777777" w:rsidR="002A778D" w:rsidRDefault="002A778D" w:rsidP="00745784">
      <w:pPr>
        <w:spacing w:line="240" w:lineRule="auto"/>
      </w:pPr>
      <w:r>
        <w:separator/>
      </w:r>
    </w:p>
  </w:endnote>
  <w:endnote w:type="continuationSeparator" w:id="0">
    <w:p w14:paraId="6AB19037" w14:textId="77777777" w:rsidR="002A778D" w:rsidRDefault="002A778D" w:rsidP="007457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ECE0E" w14:textId="77777777" w:rsidR="004F6900" w:rsidRPr="00745784" w:rsidRDefault="004F6900" w:rsidP="00745784">
    <w:pPr>
      <w:pStyle w:val="ab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2023 г.</w:t>
    </w:r>
  </w:p>
  <w:p w14:paraId="10F3D6B7" w14:textId="77777777" w:rsidR="004F6900" w:rsidRDefault="004F690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75351" w14:textId="77777777" w:rsidR="002A778D" w:rsidRDefault="002A778D" w:rsidP="00745784">
      <w:pPr>
        <w:spacing w:line="240" w:lineRule="auto"/>
      </w:pPr>
      <w:r>
        <w:separator/>
      </w:r>
    </w:p>
  </w:footnote>
  <w:footnote w:type="continuationSeparator" w:id="0">
    <w:p w14:paraId="472342DD" w14:textId="77777777" w:rsidR="002A778D" w:rsidRDefault="002A778D" w:rsidP="007457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928577"/>
      <w:docPartObj>
        <w:docPartGallery w:val="Page Numbers (Top of Page)"/>
        <w:docPartUnique/>
      </w:docPartObj>
    </w:sdtPr>
    <w:sdtContent>
      <w:p w14:paraId="6840BEFE" w14:textId="77777777" w:rsidR="004F6900" w:rsidRDefault="004F6900" w:rsidP="000E1F16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7274">
          <w:rPr>
            <w:noProof/>
          </w:rPr>
          <w:t>9</w:t>
        </w:r>
        <w:r>
          <w:fldChar w:fldCharType="end"/>
        </w:r>
      </w:p>
    </w:sdtContent>
  </w:sdt>
  <w:p w14:paraId="16EBFCDA" w14:textId="77777777" w:rsidR="004F6900" w:rsidRDefault="004F6900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72E0"/>
    <w:multiLevelType w:val="hybridMultilevel"/>
    <w:tmpl w:val="9E8610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ABB2C11"/>
    <w:multiLevelType w:val="hybridMultilevel"/>
    <w:tmpl w:val="946EEE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595487"/>
    <w:multiLevelType w:val="hybridMultilevel"/>
    <w:tmpl w:val="F4201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6259056">
    <w:abstractNumId w:val="2"/>
  </w:num>
  <w:num w:numId="2" w16cid:durableId="1516311005">
    <w:abstractNumId w:val="1"/>
  </w:num>
  <w:num w:numId="3" w16cid:durableId="2047949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F3E"/>
    <w:rsid w:val="00034705"/>
    <w:rsid w:val="00076202"/>
    <w:rsid w:val="000903DD"/>
    <w:rsid w:val="00092FF0"/>
    <w:rsid w:val="000B4FAB"/>
    <w:rsid w:val="000D7D11"/>
    <w:rsid w:val="000E1F16"/>
    <w:rsid w:val="00100ADC"/>
    <w:rsid w:val="00224298"/>
    <w:rsid w:val="002A7274"/>
    <w:rsid w:val="002A778D"/>
    <w:rsid w:val="002C7330"/>
    <w:rsid w:val="002E716F"/>
    <w:rsid w:val="002F56B6"/>
    <w:rsid w:val="00315CDF"/>
    <w:rsid w:val="003A421C"/>
    <w:rsid w:val="003A533E"/>
    <w:rsid w:val="003B0EBB"/>
    <w:rsid w:val="003D695E"/>
    <w:rsid w:val="003E434D"/>
    <w:rsid w:val="003E49A2"/>
    <w:rsid w:val="003E7389"/>
    <w:rsid w:val="0041063F"/>
    <w:rsid w:val="004451A7"/>
    <w:rsid w:val="00466D4D"/>
    <w:rsid w:val="004F6900"/>
    <w:rsid w:val="00506993"/>
    <w:rsid w:val="0056035E"/>
    <w:rsid w:val="00590BBF"/>
    <w:rsid w:val="005B7448"/>
    <w:rsid w:val="005F36FE"/>
    <w:rsid w:val="006625E9"/>
    <w:rsid w:val="00686B59"/>
    <w:rsid w:val="006B650E"/>
    <w:rsid w:val="006C2F3E"/>
    <w:rsid w:val="006D656B"/>
    <w:rsid w:val="00714506"/>
    <w:rsid w:val="007321F2"/>
    <w:rsid w:val="007336A9"/>
    <w:rsid w:val="00745784"/>
    <w:rsid w:val="00777642"/>
    <w:rsid w:val="007C2943"/>
    <w:rsid w:val="007E1E1D"/>
    <w:rsid w:val="007F2E5F"/>
    <w:rsid w:val="008144A6"/>
    <w:rsid w:val="00825170"/>
    <w:rsid w:val="00884EF1"/>
    <w:rsid w:val="008D54B2"/>
    <w:rsid w:val="00900B38"/>
    <w:rsid w:val="00902697"/>
    <w:rsid w:val="00934D42"/>
    <w:rsid w:val="00936FD1"/>
    <w:rsid w:val="009B7E7C"/>
    <w:rsid w:val="009D5D8C"/>
    <w:rsid w:val="00A35FD4"/>
    <w:rsid w:val="00AC1A84"/>
    <w:rsid w:val="00AD1AE9"/>
    <w:rsid w:val="00AE6965"/>
    <w:rsid w:val="00B80FC9"/>
    <w:rsid w:val="00B827F1"/>
    <w:rsid w:val="00B8760B"/>
    <w:rsid w:val="00C6408F"/>
    <w:rsid w:val="00D70BD9"/>
    <w:rsid w:val="00D8366F"/>
    <w:rsid w:val="00D93BD6"/>
    <w:rsid w:val="00DE4799"/>
    <w:rsid w:val="00E04E12"/>
    <w:rsid w:val="00E57740"/>
    <w:rsid w:val="00E631BB"/>
    <w:rsid w:val="00E8070C"/>
    <w:rsid w:val="00F209B9"/>
    <w:rsid w:val="00F302D6"/>
    <w:rsid w:val="00F4130D"/>
    <w:rsid w:val="00F5609B"/>
    <w:rsid w:val="00F62FCD"/>
    <w:rsid w:val="00FA0FC2"/>
    <w:rsid w:val="00FA24CC"/>
    <w:rsid w:val="00FC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3F8F1A"/>
  <w15:chartTrackingRefBased/>
  <w15:docId w15:val="{AA465C39-5D1F-4958-AC52-9C5804E36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4506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4506"/>
    <w:pPr>
      <w:keepNext/>
      <w:keepLines/>
      <w:spacing w:before="200" w:after="24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aliases w:val="Заголовок 2 и ниже"/>
    <w:basedOn w:val="a"/>
    <w:next w:val="a"/>
    <w:link w:val="20"/>
    <w:uiPriority w:val="9"/>
    <w:unhideWhenUsed/>
    <w:qFormat/>
    <w:rsid w:val="00714506"/>
    <w:pPr>
      <w:keepNext/>
      <w:keepLines/>
      <w:spacing w:before="200" w:after="240"/>
      <w:ind w:firstLine="0"/>
      <w:jc w:val="center"/>
      <w:outlineLvl w:val="1"/>
    </w:pPr>
    <w:rPr>
      <w:rFonts w:eastAsiaTheme="majorEastAsia" w:cstheme="majorBidi"/>
      <w:b/>
      <w:caps/>
      <w:szCs w:val="26"/>
    </w:rPr>
  </w:style>
  <w:style w:type="paragraph" w:styleId="3">
    <w:name w:val="heading 3"/>
    <w:aliases w:val="Картинки"/>
    <w:basedOn w:val="a"/>
    <w:next w:val="a"/>
    <w:link w:val="30"/>
    <w:uiPriority w:val="9"/>
    <w:unhideWhenUsed/>
    <w:qFormat/>
    <w:rsid w:val="00714506"/>
    <w:pPr>
      <w:keepNext/>
      <w:keepLines/>
      <w:ind w:firstLine="0"/>
      <w:jc w:val="center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4506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aliases w:val="Заголовок 2 и ниже Знак"/>
    <w:basedOn w:val="a0"/>
    <w:link w:val="2"/>
    <w:uiPriority w:val="9"/>
    <w:rsid w:val="00714506"/>
    <w:rPr>
      <w:rFonts w:ascii="Times New Roman" w:eastAsiaTheme="majorEastAsia" w:hAnsi="Times New Roman" w:cstheme="majorBidi"/>
      <w:b/>
      <w:caps/>
      <w:sz w:val="28"/>
      <w:szCs w:val="26"/>
    </w:rPr>
  </w:style>
  <w:style w:type="paragraph" w:styleId="a3">
    <w:name w:val="No Spacing"/>
    <w:aliases w:val="Название таблицы"/>
    <w:basedOn w:val="a"/>
    <w:next w:val="a"/>
    <w:uiPriority w:val="1"/>
    <w:qFormat/>
    <w:rsid w:val="00714506"/>
    <w:pPr>
      <w:spacing w:before="200" w:after="200"/>
      <w:ind w:firstLine="0"/>
      <w:jc w:val="center"/>
    </w:pPr>
  </w:style>
  <w:style w:type="character" w:customStyle="1" w:styleId="30">
    <w:name w:val="Заголовок 3 Знак"/>
    <w:aliases w:val="Картинки Знак"/>
    <w:basedOn w:val="a0"/>
    <w:link w:val="3"/>
    <w:uiPriority w:val="9"/>
    <w:rsid w:val="00714506"/>
    <w:rPr>
      <w:rFonts w:ascii="Times New Roman" w:eastAsiaTheme="majorEastAsia" w:hAnsi="Times New Roman" w:cstheme="majorBidi"/>
      <w:sz w:val="28"/>
      <w:szCs w:val="24"/>
    </w:rPr>
  </w:style>
  <w:style w:type="paragraph" w:styleId="a4">
    <w:name w:val="Title"/>
    <w:aliases w:val="Подпись к картинкам"/>
    <w:basedOn w:val="a"/>
    <w:next w:val="a"/>
    <w:link w:val="a5"/>
    <w:uiPriority w:val="10"/>
    <w:qFormat/>
    <w:rsid w:val="00714506"/>
    <w:pPr>
      <w:spacing w:before="200" w:after="200"/>
      <w:ind w:firstLine="0"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5">
    <w:name w:val="Заголовок Знак"/>
    <w:aliases w:val="Подпись к картинкам Знак"/>
    <w:basedOn w:val="a0"/>
    <w:link w:val="a4"/>
    <w:uiPriority w:val="10"/>
    <w:rsid w:val="0071450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Subtitle"/>
    <w:aliases w:val="Таблица"/>
    <w:basedOn w:val="a"/>
    <w:next w:val="a"/>
    <w:link w:val="a7"/>
    <w:uiPriority w:val="11"/>
    <w:qFormat/>
    <w:rsid w:val="009D5D8C"/>
    <w:pPr>
      <w:numPr>
        <w:ilvl w:val="1"/>
      </w:numPr>
      <w:spacing w:before="200" w:after="200"/>
      <w:ind w:firstLine="709"/>
      <w:jc w:val="right"/>
    </w:pPr>
    <w:rPr>
      <w:rFonts w:eastAsiaTheme="minorEastAsia"/>
      <w:spacing w:val="15"/>
    </w:rPr>
  </w:style>
  <w:style w:type="character" w:customStyle="1" w:styleId="a7">
    <w:name w:val="Подзаголовок Знак"/>
    <w:aliases w:val="Таблица Знак"/>
    <w:basedOn w:val="a0"/>
    <w:link w:val="a6"/>
    <w:uiPriority w:val="11"/>
    <w:rsid w:val="009D5D8C"/>
    <w:rPr>
      <w:rFonts w:ascii="Times New Roman" w:eastAsiaTheme="minorEastAsia" w:hAnsi="Times New Roman"/>
      <w:spacing w:val="15"/>
      <w:sz w:val="28"/>
    </w:rPr>
  </w:style>
  <w:style w:type="paragraph" w:styleId="a8">
    <w:name w:val="List Paragraph"/>
    <w:basedOn w:val="a"/>
    <w:next w:val="a"/>
    <w:uiPriority w:val="34"/>
    <w:qFormat/>
    <w:rsid w:val="00714506"/>
  </w:style>
  <w:style w:type="paragraph" w:customStyle="1" w:styleId="a9">
    <w:name w:val="Текст таблицы"/>
    <w:basedOn w:val="a"/>
    <w:link w:val="aa"/>
    <w:qFormat/>
    <w:rsid w:val="00714506"/>
    <w:pPr>
      <w:spacing w:line="240" w:lineRule="auto"/>
      <w:ind w:firstLine="0"/>
    </w:pPr>
    <w:rPr>
      <w:sz w:val="24"/>
    </w:rPr>
  </w:style>
  <w:style w:type="character" w:customStyle="1" w:styleId="aa">
    <w:name w:val="Текст таблицы Знак"/>
    <w:basedOn w:val="a0"/>
    <w:link w:val="a9"/>
    <w:rsid w:val="00714506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745784"/>
    <w:pPr>
      <w:tabs>
        <w:tab w:val="center" w:pos="4677"/>
        <w:tab w:val="right" w:pos="9355"/>
      </w:tabs>
      <w:spacing w:line="240" w:lineRule="auto"/>
      <w:ind w:firstLine="0"/>
      <w:contextualSpacing w:val="0"/>
      <w:jc w:val="left"/>
    </w:pPr>
    <w:rPr>
      <w:rFonts w:asciiTheme="minorHAnsi" w:hAnsiTheme="minorHAnsi"/>
      <w:sz w:val="22"/>
    </w:rPr>
  </w:style>
  <w:style w:type="character" w:customStyle="1" w:styleId="ac">
    <w:name w:val="Нижний колонтитул Знак"/>
    <w:basedOn w:val="a0"/>
    <w:link w:val="ab"/>
    <w:uiPriority w:val="99"/>
    <w:rsid w:val="00745784"/>
  </w:style>
  <w:style w:type="table" w:styleId="ad">
    <w:name w:val="Table Grid"/>
    <w:basedOn w:val="a1"/>
    <w:uiPriority w:val="59"/>
    <w:rsid w:val="00745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74578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45784"/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8D54B2"/>
    <w:rPr>
      <w:color w:val="0000FF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8D54B2"/>
    <w:pPr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D54B2"/>
    <w:pPr>
      <w:tabs>
        <w:tab w:val="right" w:leader="dot" w:pos="9345"/>
      </w:tabs>
      <w:ind w:firstLine="0"/>
      <w:contextualSpacing w:val="0"/>
    </w:pPr>
    <w:rPr>
      <w:caps/>
    </w:rPr>
  </w:style>
  <w:style w:type="paragraph" w:styleId="21">
    <w:name w:val="toc 2"/>
    <w:basedOn w:val="a"/>
    <w:next w:val="a"/>
    <w:autoRedefine/>
    <w:uiPriority w:val="39"/>
    <w:unhideWhenUsed/>
    <w:rsid w:val="008D54B2"/>
    <w:pPr>
      <w:tabs>
        <w:tab w:val="right" w:leader="dot" w:pos="9345"/>
      </w:tabs>
      <w:ind w:left="142" w:firstLine="0"/>
      <w:contextualSpacing w:val="0"/>
    </w:pPr>
    <w:rPr>
      <w:caps/>
    </w:rPr>
  </w:style>
  <w:style w:type="paragraph" w:styleId="31">
    <w:name w:val="toc 3"/>
    <w:basedOn w:val="a"/>
    <w:next w:val="a"/>
    <w:autoRedefine/>
    <w:uiPriority w:val="39"/>
    <w:unhideWhenUsed/>
    <w:rsid w:val="008D54B2"/>
    <w:pPr>
      <w:ind w:left="284" w:firstLine="0"/>
      <w:contextualSpacing w:val="0"/>
    </w:pPr>
    <w:rPr>
      <w:caps/>
    </w:rPr>
  </w:style>
  <w:style w:type="paragraph" w:customStyle="1" w:styleId="af2">
    <w:name w:val="Стиль картинки"/>
    <w:basedOn w:val="a"/>
    <w:next w:val="a"/>
    <w:link w:val="af3"/>
    <w:qFormat/>
    <w:rsid w:val="00714506"/>
    <w:pPr>
      <w:ind w:firstLine="0"/>
      <w:jc w:val="center"/>
    </w:pPr>
  </w:style>
  <w:style w:type="character" w:customStyle="1" w:styleId="af3">
    <w:name w:val="Стиль картинки Знак"/>
    <w:basedOn w:val="a0"/>
    <w:link w:val="af2"/>
    <w:rsid w:val="00714506"/>
    <w:rPr>
      <w:rFonts w:ascii="Times New Roman" w:hAnsi="Times New Roman"/>
      <w:sz w:val="28"/>
    </w:rPr>
  </w:style>
  <w:style w:type="paragraph" w:customStyle="1" w:styleId="af4">
    <w:name w:val="Таблица край"/>
    <w:basedOn w:val="a"/>
    <w:next w:val="a"/>
    <w:link w:val="af5"/>
    <w:qFormat/>
    <w:rsid w:val="00714506"/>
    <w:rPr>
      <w:rFonts w:eastAsiaTheme="minorEastAsia"/>
      <w:spacing w:val="15"/>
    </w:rPr>
  </w:style>
  <w:style w:type="character" w:customStyle="1" w:styleId="af5">
    <w:name w:val="Таблица край Знак"/>
    <w:basedOn w:val="a7"/>
    <w:link w:val="af4"/>
    <w:rsid w:val="00714506"/>
    <w:rPr>
      <w:rFonts w:ascii="Times New Roman" w:eastAsiaTheme="minorEastAsia" w:hAnsi="Times New Roman"/>
      <w:spacing w:val="15"/>
      <w:sz w:val="28"/>
    </w:rPr>
  </w:style>
  <w:style w:type="character" w:styleId="af6">
    <w:name w:val="Unresolved Mention"/>
    <w:basedOn w:val="a0"/>
    <w:uiPriority w:val="99"/>
    <w:semiHidden/>
    <w:unhideWhenUsed/>
    <w:rsid w:val="005603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0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ns\OneDrive\&#1044;&#1086;&#1082;&#1091;&#1084;&#1077;&#1085;&#1090;&#1099;\&#1053;&#1072;&#1089;&#1090;&#1088;&#1072;&#1080;&#1074;&#1072;&#1077;&#1084;&#1099;&#1077;%20&#1096;&#1072;&#1073;&#1083;&#1086;&#1085;&#1099;%20Office\&#1064;&#1072;&#1073;&#1083;&#1086;&#1085;%201&#1057;&#1058;&#1040;&#1053;&#1050;&#1048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3F164-A746-407B-8BF2-014334A6A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C:\Users\dns\OneDrive\Документы\Настраиваемые шаблоны Office\Шаблон 1СТАНКИН.dotx</Template>
  <TotalTime>233</TotalTime>
  <Pages>27</Pages>
  <Words>2652</Words>
  <Characters>15122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kiselek</dc:creator>
  <cp:keywords/>
  <dc:description/>
  <cp:lastModifiedBy>Сенина Анастасия Игоревна</cp:lastModifiedBy>
  <cp:revision>42</cp:revision>
  <dcterms:created xsi:type="dcterms:W3CDTF">2023-10-15T21:27:00Z</dcterms:created>
  <dcterms:modified xsi:type="dcterms:W3CDTF">2023-12-09T16:49:00Z</dcterms:modified>
</cp:coreProperties>
</file>